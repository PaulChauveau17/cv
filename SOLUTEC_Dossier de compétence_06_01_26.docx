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6.svg" ContentType="image/svg"/>
  <Override PartName="/word/media/image3.svg" ContentType="image/svg"/>
  <Override PartName="/word/media/image9.svg" ContentType="image/svg"/>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0" distB="0" distL="0" distR="0" simplePos="0" locked="0" layoutInCell="1" allowOverlap="1" relativeHeight="12">
                <wp:simplePos x="0" y="0"/>
                <wp:positionH relativeFrom="column">
                  <wp:posOffset>-574040</wp:posOffset>
                </wp:positionH>
                <wp:positionV relativeFrom="paragraph">
                  <wp:posOffset>-1501140</wp:posOffset>
                </wp:positionV>
                <wp:extent cx="8234045" cy="2976880"/>
                <wp:effectExtent l="0" t="0" r="0" b="0"/>
                <wp:wrapNone/>
                <wp:docPr id="1" name="Group 3"/>
                <a:graphic xmlns:a="http://schemas.openxmlformats.org/drawingml/2006/main">
                  <a:graphicData uri="http://schemas.microsoft.com/office/word/2010/wordprocessingGroup">
                    <wpg:wgp>
                      <wpg:cNvGrpSpPr/>
                      <wpg:grpSpPr>
                        <a:xfrm>
                          <a:off x="0" y="0"/>
                          <a:ext cx="8233920" cy="2976840"/>
                          <a:chOff x="0" y="0"/>
                          <a:chExt cx="8233920" cy="2976840"/>
                        </a:xfrm>
                      </wpg:grpSpPr>
                      <wpg:grpSp>
                        <wpg:cNvGrpSpPr/>
                        <wpg:grpSpPr>
                          <a:xfrm>
                            <a:off x="0" y="0"/>
                            <a:ext cx="8233920" cy="2976840"/>
                          </a:xfrm>
                        </wpg:grpSpPr>
                        <pic:pic xmlns:pic="http://schemas.openxmlformats.org/drawingml/2006/picture">
                          <pic:nvPicPr>
                            <pic:cNvPr id="2" name="Image 4"/>
                            <pic:cNvPicPr/>
                          </pic:nvPicPr>
                          <pic:blipFill>
                            <a:blip r:embed="rId2"/>
                            <a:stretch/>
                          </pic:blipFill>
                          <pic:spPr>
                            <a:xfrm>
                              <a:off x="0" y="1045800"/>
                              <a:ext cx="1936080" cy="896040"/>
                            </a:xfrm>
                            <a:prstGeom prst="rect">
                              <a:avLst/>
                            </a:prstGeom>
                            <a:noFill/>
                            <a:ln w="0">
                              <a:noFill/>
                            </a:ln>
                          </pic:spPr>
                        </pic:pic>
                        <wps:wsp>
                          <wps:cNvPr id="3" name="Zone de texte 1"/>
                          <wps:cNvSpPr/>
                          <wps:spPr>
                            <a:xfrm>
                              <a:off x="2056680" y="1158840"/>
                              <a:ext cx="5454720" cy="815400"/>
                            </a:xfrm>
                            <a:prstGeom prst="roundRect">
                              <a:avLst>
                                <a:gd name="adj" fmla="val 16667"/>
                              </a:avLst>
                            </a:prstGeom>
                            <a:solidFill>
                              <a:srgbClr val="767a7d"/>
                            </a:solidFill>
                            <a:ln w="6480">
                              <a:noFill/>
                            </a:ln>
                          </wps:spPr>
                          <wps:style>
                            <a:lnRef idx="0"/>
                            <a:fillRef idx="0"/>
                            <a:effectRef idx="0"/>
                            <a:fontRef idx="minor"/>
                          </wps:style>
                          <wps:txbx>
                            <w:txbxContent>
                              <w:p>
                                <w:pPr>
                                  <w:pStyle w:val="Normal"/>
                                  <w:spacing w:lineRule="auto" w:line="240" w:before="0" w:after="0"/>
                                  <w:jc w:val="center"/>
                                  <w:rPr>
                                    <w:rFonts w:ascii="Century Gothic" w:hAnsi="Century Gothic"/>
                                    <w:b/>
                                    <w:color w:themeColor="light1" w:val="FFFFFF"/>
                                    <w:sz w:val="44"/>
                                  </w:rPr>
                                </w:pPr>
                                <w:sdt>
                                  <w:sdtPr>
                                    <w:alias w:val="Titre"/>
                                    <w:tag w:val="Titre"/>
                                    <w:id w:val="-730457355"/>
                                    <w:text/>
                                  </w:sdtPr>
                                  <w:sdtContent>
                                    <w:r>
                                      <w:rPr>
                                        <w:rStyle w:val="TitreDDC"/>
                                      </w:rPr>
                                    </w:r>
                                    <w:r>
                                      <w:rPr>
                                        <w:rStyle w:val="TitreDDC"/>
                                      </w:rPr>
                                      <w:t>Ingénieur informatique</w:t>
                                      <w:tab/>
                                      <w:tab/>
                                      <w:tab/>
                                      <w:tab/>
                                    </w:r>
                                    <w:r>
                                      <w:rPr/>
                                    </w:r>
                                  </w:sdtContent>
                                </w:sdt>
                              </w:p>
                            </w:txbxContent>
                          </wps:txbx>
                          <wps:bodyPr anchor="ctr">
                            <a:noAutofit/>
                          </wps:bodyPr>
                        </wps:wsp>
                        <pic:pic xmlns:pic="http://schemas.openxmlformats.org/drawingml/2006/picture">
                          <pic:nvPicPr>
                            <pic:cNvPr id="4" name="Graphique 17" descr="Une grille avec petits cercles"/>
                            <pic:cNvPicPr/>
                          </pic:nvPicPr>
                          <pic:blipFill>
                            <a:blip r:embed="rId3">
                              <a:extLst>
                                <a:ext uri="{96DAC541-7B7A-43D3-8B79-37D633B846F1}">
                                  <asvg:svgBlip xmlns:asvg="http://schemas.microsoft.com/office/drawing/2016/SVG/main" r:embed="rId4"/>
                                </a:ext>
                              </a:extLst>
                            </a:blip>
                            <a:stretch/>
                          </pic:blipFill>
                          <pic:spPr>
                            <a:xfrm>
                              <a:off x="5257800" y="0"/>
                              <a:ext cx="2976120" cy="2976840"/>
                            </a:xfrm>
                            <a:prstGeom prst="rect">
                              <a:avLst/>
                            </a:prstGeom>
                            <a:noFill/>
                            <a:ln w="0">
                              <a:noFill/>
                            </a:ln>
                          </pic:spPr>
                        </pic:pic>
                        <wps:wsp>
                          <wps:cNvPr id="5" name="Rectangle : coins arrondis 11"/>
                          <wps:cNvSpPr/>
                          <wps:spPr>
                            <a:xfrm>
                              <a:off x="6284520" y="927000"/>
                              <a:ext cx="983520" cy="386640"/>
                            </a:xfrm>
                            <a:prstGeom prst="roundRect">
                              <a:avLst>
                                <a:gd name="adj" fmla="val 16667"/>
                              </a:avLst>
                            </a:prstGeom>
                            <a:solidFill>
                              <a:srgbClr val="e90649"/>
                            </a:solidFill>
                            <a:ln w="12600">
                              <a:noFill/>
                            </a:ln>
                          </wps:spPr>
                          <wps:style>
                            <a:lnRef idx="0"/>
                            <a:fillRef idx="0"/>
                            <a:effectRef idx="0"/>
                            <a:fontRef idx="minor"/>
                          </wps:style>
                          <wps:txbx>
                            <w:txbxContent>
                              <w:p>
                                <w:pPr>
                                  <w:pStyle w:val="Normal"/>
                                  <w:spacing w:before="0" w:after="0"/>
                                  <w:jc w:val="center"/>
                                  <w:rPr>
                                    <w:rFonts w:ascii="Century Gothic" w:hAnsi="Century Gothic"/>
                                    <w:b/>
                                    <w:sz w:val="28"/>
                                    <w:szCs w:val="28"/>
                                  </w:rPr>
                                </w:pPr>
                                <w:sdt>
                                  <w:sdtPr>
                                    <w:alias w:val="Trigramme"/>
                                    <w:tag w:val="Trigramme"/>
                                    <w:id w:val="1115255764"/>
                                    <w:showingPlcHdr/>
                                    <w:text/>
                                  </w:sdtPr>
                                  <w:sdtContent>
                                    <w:r>
                                      <w:rPr>
                                        <w:rStyle w:val="Trigramme"/>
                                        <w:sz w:val="20"/>
                                        <w:szCs w:val="16"/>
                                      </w:rPr>
                                    </w:r>
                                    <w:r>
                                      <w:rPr>
                                        <w:rStyle w:val="Trigramme"/>
                                        <w:sz w:val="20"/>
                                        <w:szCs w:val="16"/>
                                      </w:rPr>
                                      <w:t>Trigramme</w:t>
                                    </w:r>
                                    <w:r>
                                      <w:rPr/>
                                    </w:r>
                                  </w:sdtContent>
                                </w:sdt>
                              </w:p>
                            </w:txbxContent>
                          </wps:txbx>
                          <wps:bodyPr anchor="ctr">
                            <a:noAutofit/>
                          </wps:bodyPr>
                        </wps:wsp>
                      </wpg:grpSp>
                      <wps:wsp>
                        <wps:cNvPr id="6" name="Rectangle : coins arrondis 8"/>
                        <wps:cNvSpPr/>
                        <wps:spPr>
                          <a:xfrm>
                            <a:off x="4234320" y="1842120"/>
                            <a:ext cx="2397240" cy="687600"/>
                          </a:xfrm>
                          <a:prstGeom prst="roundRect">
                            <a:avLst>
                              <a:gd name="adj" fmla="val 16667"/>
                            </a:avLst>
                          </a:prstGeom>
                          <a:noFill/>
                          <a:ln w="12600">
                            <a:noFill/>
                          </a:ln>
                        </wps:spPr>
                        <wps:style>
                          <a:lnRef idx="0"/>
                          <a:fillRef idx="0"/>
                          <a:effectRef idx="0"/>
                          <a:fontRef idx="minor"/>
                        </wps:style>
                        <wps:txbx>
                          <w:txbxContent>
                            <w:p>
                              <w:pPr>
                                <w:pStyle w:val="Normal"/>
                                <w:spacing w:before="0" w:after="160"/>
                                <w:jc w:val="end"/>
                                <w:rPr>
                                  <w:bCs/>
                                  <w:color w:val="767A7D"/>
                                  <w:sz w:val="20"/>
                                  <w:szCs w:val="20"/>
                                </w:rPr>
                              </w:pPr>
                              <w:r>
                                <w:rPr>
                                  <w:rFonts w:ascii="Century Gothic" w:hAnsi="Century Gothic"/>
                                  <w:bCs/>
                                  <w:color w:val="767A7D"/>
                                  <w:sz w:val="20"/>
                                  <w:szCs w:val="20"/>
                                </w:rPr>
                                <w:t>Disponible le</w:t>
                              </w:r>
                              <w:r>
                                <w:rPr>
                                  <w:bCs/>
                                  <w:color w:val="767A7D"/>
                                  <w:sz w:val="20"/>
                                  <w:szCs w:val="20"/>
                                </w:rPr>
                                <w:t xml:space="preserve"> </w:t>
                              </w:r>
                              <w:sdt>
                                <w:sdtPr>
                                  <w:alias w:val="Date de dispo"/>
                                  <w:tag w:val="Disponibilité"/>
                                  <w:id w:val="744066994"/>
                                  <w:date w:fullDate="2026-01-06T00:00:00Z">
                                    <w:dateFormat w:val="dd/MM/yyyy"/>
                                    <w:lid w:val="fr-FR"/>
                                  </w:date>
                                </w:sdtPr>
                                <w:sdtContent>
                                  <w:r>
                                    <w:rPr>
                                      <w:bCs/>
                                      <w:color w:val="767A7D"/>
                                      <w:sz w:val="20"/>
                                      <w:szCs w:val="20"/>
                                    </w:rPr>
                                  </w:r>
                                  <w:r>
                                    <w:rPr>
                                      <w:bCs/>
                                      <w:color w:val="767A7D"/>
                                      <w:sz w:val="20"/>
                                      <w:szCs w:val="20"/>
                                    </w:rPr>
                                    <w:t>06/01/2026</w:t>
                                  </w:r>
                                  <w:r>
                                    <w:rPr/>
                                  </w:r>
                                </w:sdtContent>
                              </w:sdt>
                            </w:p>
                          </w:txbxContent>
                        </wps:txbx>
                        <wps:bodyPr anchor="ctr">
                          <a:noAutofit/>
                        </wps:bodyPr>
                      </wps:wsp>
                    </wpg:wgp>
                  </a:graphicData>
                </a:graphic>
              </wp:anchor>
            </w:drawing>
          </mc:Choice>
          <mc:Fallback>
            <w:pict>
              <v:group id="shape_0" alt="Group 3" style="position:absolute;margin-left:-45.2pt;margin-top:-118.2pt;width:648.35pt;height:234.4pt" coordorigin="-904,-2364" coordsize="12967,4688">
                <v:group id="shape_0" style="position:absolute;left:-904;top:-2364;width:12967;height:4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904;top:-717;width:3048;height:1410;mso-wrap-style:none;v-text-anchor:middle" type="_x0000_t75">
                    <v:imagedata r:id="rId5" o:detectmouseclick="t"/>
                    <v:stroke color="#3465a4" joinstyle="round" endcap="flat"/>
                    <w10:wrap type="none"/>
                  </v:shape>
                  <v:roundrect id="shape_0" path="l-2147483642,-2147483642l-2147483631,-2147483630l-2147483641,0l-2147483642,-2147483642l-2147483629,-2147483628l-2147483632,-2147483640l-2147483642,-2147483642xe" fillcolor="#767a7d" stroked="f" o:allowincell="f" style="position:absolute;left:2335;top:-539;width:8589;height:1283;mso-wrap-style:square;v-text-anchor:middle">
                    <v:fill o:detectmouseclick="t" type="solid" color2="#898582"/>
                    <v:stroke color="#3465a4" weight="6480" joinstyle="round" endcap="flat"/>
                    <v:textbox>
                      <w:txbxContent>
                        <w:p>
                          <w:pPr>
                            <w:pStyle w:val="Normal"/>
                            <w:spacing w:lineRule="auto" w:line="240" w:before="0" w:after="0"/>
                            <w:jc w:val="center"/>
                            <w:rPr>
                              <w:rFonts w:ascii="Century Gothic" w:hAnsi="Century Gothic"/>
                              <w:b/>
                              <w:color w:themeColor="light1" w:val="FFFFFF"/>
                              <w:sz w:val="44"/>
                            </w:rPr>
                          </w:pPr>
                          <w:sdt>
                            <w:sdtPr>
                              <w:alias w:val="Titre"/>
                              <w:tag w:val="Titre"/>
                              <w:id w:val="-730457355"/>
                              <w:text/>
                            </w:sdtPr>
                            <w:sdtContent>
                              <w:r>
                                <w:rPr>
                                  <w:rStyle w:val="TitreDDC"/>
                                </w:rPr>
                              </w:r>
                              <w:r>
                                <w:rPr>
                                  <w:rStyle w:val="TitreDDC"/>
                                </w:rPr>
                                <w:t>Ingénieur informatique</w:t>
                                <w:tab/>
                                <w:tab/>
                                <w:tab/>
                                <w:tab/>
                              </w:r>
                              <w:r>
                                <w:rPr/>
                              </w:r>
                            </w:sdtContent>
                          </w:sdt>
                        </w:p>
                      </w:txbxContent>
                    </v:textbox>
                    <w10:wrap type="none"/>
                  </v:roundrect>
                  <v:shape id="shape_0" stroked="f" o:allowincell="f" style="position:absolute;left:7376;top:-2364;width:4686;height:4687;mso-wrap-style:none;v-text-anchor:middle" type="_x0000_t75">
                    <v:imagedata r:id="rId6" o:detectmouseclick="t"/>
                    <v:stroke color="#3465a4" joinstyle="round" endcap="flat"/>
                    <w10:wrap type="none"/>
                  </v:shape>
                  <v:roundrect id="shape_0" path="l-2147483642,-2147483642l-2147483631,-2147483630l-2147483641,0l-2147483642,-2147483642l-2147483629,-2147483628l-2147483632,-2147483640l-2147483642,-2147483642xe" fillcolor="#e90649" stroked="f" o:allowincell="f" style="position:absolute;left:8993;top:-904;width:1548;height:608;mso-wrap-style:square;v-text-anchor:middle">
                    <v:fill o:detectmouseclick="t" type="solid" color2="#16f9b6"/>
                    <v:stroke color="#3465a4" weight="12600" joinstyle="miter" endcap="flat"/>
                    <v:textbox>
                      <w:txbxContent>
                        <w:p>
                          <w:pPr>
                            <w:pStyle w:val="Normal"/>
                            <w:spacing w:before="0" w:after="0"/>
                            <w:jc w:val="center"/>
                            <w:rPr>
                              <w:rFonts w:ascii="Century Gothic" w:hAnsi="Century Gothic"/>
                              <w:b/>
                              <w:sz w:val="28"/>
                              <w:szCs w:val="28"/>
                            </w:rPr>
                          </w:pPr>
                          <w:sdt>
                            <w:sdtPr>
                              <w:alias w:val="Trigramme"/>
                              <w:tag w:val="Trigramme"/>
                              <w:id w:val="1115255764"/>
                              <w:showingPlcHdr/>
                              <w:text/>
                            </w:sdtPr>
                            <w:sdtContent>
                              <w:r>
                                <w:rPr>
                                  <w:rStyle w:val="Trigramme"/>
                                  <w:sz w:val="20"/>
                                  <w:szCs w:val="16"/>
                                </w:rPr>
                              </w:r>
                              <w:r>
                                <w:rPr>
                                  <w:rStyle w:val="Trigramme"/>
                                  <w:sz w:val="20"/>
                                  <w:szCs w:val="16"/>
                                </w:rPr>
                                <w:t>Trigramme</w:t>
                              </w:r>
                              <w:r>
                                <w:rPr/>
                              </w:r>
                            </w:sdtContent>
                          </w:sdt>
                        </w:p>
                      </w:txbxContent>
                    </v:textbox>
                    <w10:wrap type="none"/>
                  </v:roundrect>
                </v:group>
                <v:roundrect id="shape_0" path="l-2147483642,-2147483642l-2147483631,-2147483630l-2147483641,0l-2147483642,-2147483642l-2147483629,-2147483628l-2147483632,-2147483640l-2147483642,-2147483642xe" stroked="f" o:allowincell="f" style="position:absolute;left:5764;top:537;width:3774;height:1082;mso-wrap-style:square;v-text-anchor:middle">
                  <v:fill o:detectmouseclick="t" on="false"/>
                  <v:stroke color="#3465a4" weight="12600" joinstyle="miter" endcap="flat"/>
                  <v:textbox>
                    <w:txbxContent>
                      <w:p>
                        <w:pPr>
                          <w:pStyle w:val="Normal"/>
                          <w:spacing w:before="0" w:after="160"/>
                          <w:jc w:val="end"/>
                          <w:rPr>
                            <w:bCs/>
                            <w:color w:val="767A7D"/>
                            <w:sz w:val="20"/>
                            <w:szCs w:val="20"/>
                          </w:rPr>
                        </w:pPr>
                        <w:r>
                          <w:rPr>
                            <w:rFonts w:ascii="Century Gothic" w:hAnsi="Century Gothic"/>
                            <w:bCs/>
                            <w:color w:val="767A7D"/>
                            <w:sz w:val="20"/>
                            <w:szCs w:val="20"/>
                          </w:rPr>
                          <w:t>Disponible le</w:t>
                        </w:r>
                        <w:r>
                          <w:rPr>
                            <w:bCs/>
                            <w:color w:val="767A7D"/>
                            <w:sz w:val="20"/>
                            <w:szCs w:val="20"/>
                          </w:rPr>
                          <w:t xml:space="preserve"> </w:t>
                        </w:r>
                        <w:sdt>
                          <w:sdtPr>
                            <w:alias w:val="Date de dispo"/>
                            <w:tag w:val="Disponibilité"/>
                            <w:id w:val="744066994"/>
                            <w:date w:fullDate="2026-01-06T00:00:00Z">
                              <w:dateFormat w:val="dd/MM/yyyy"/>
                              <w:lid w:val="fr-FR"/>
                            </w:date>
                          </w:sdtPr>
                          <w:sdtContent>
                            <w:r>
                              <w:rPr>
                                <w:bCs/>
                                <w:color w:val="767A7D"/>
                                <w:sz w:val="20"/>
                                <w:szCs w:val="20"/>
                              </w:rPr>
                            </w:r>
                            <w:r>
                              <w:rPr>
                                <w:bCs/>
                                <w:color w:val="767A7D"/>
                                <w:sz w:val="20"/>
                                <w:szCs w:val="20"/>
                              </w:rPr>
                              <w:t>06/01/2026</w:t>
                            </w:r>
                            <w:r>
                              <w:rPr/>
                            </w:r>
                          </w:sdtContent>
                        </w:sdt>
                      </w:p>
                    </w:txbxContent>
                  </v:textbox>
                  <w10:wrap type="none"/>
                </v:roundrect>
              </v:group>
            </w:pict>
          </mc:Fallback>
        </mc:AlternateContent>
      </w:r>
    </w:p>
    <w:p>
      <w:pPr>
        <w:pStyle w:val="Normal"/>
        <w:rPr>
          <w:sz w:val="12"/>
          <w:szCs w:val="12"/>
        </w:rPr>
      </w:pPr>
      <w:r>
        <w:rPr>
          <w:sz w:val="12"/>
          <w:szCs w:val="12"/>
        </w:rPr>
      </w:r>
    </w:p>
    <w:p>
      <w:pPr>
        <w:pStyle w:val="Normal"/>
        <w:rPr/>
      </w:pPr>
      <w:r>
        <w:rPr/>
      </w:r>
    </w:p>
    <w:tbl>
      <w:tblPr>
        <w:tblpPr w:vertAnchor="page" w:horzAnchor="margin" w:tblpXSpec="center" w:leftFromText="141" w:rightFromText="141" w:tblpY="2862"/>
        <w:tblW w:w="10085" w:type="dxa"/>
        <w:jc w:val="center"/>
        <w:tblInd w:w="0" w:type="dxa"/>
        <w:tblLayout w:type="fixed"/>
        <w:tblCellMar>
          <w:top w:w="0" w:type="dxa"/>
          <w:start w:w="108" w:type="dxa"/>
          <w:bottom w:w="0" w:type="dxa"/>
          <w:end w:w="108" w:type="dxa"/>
        </w:tblCellMar>
      </w:tblPr>
      <w:tblGrid>
        <w:gridCol w:w="1120"/>
        <w:gridCol w:w="4482"/>
        <w:gridCol w:w="4483"/>
      </w:tblGrid>
      <w:tr>
        <w:trPr>
          <w:trHeight w:val="927"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mc:AlternateContent>
                <mc:Choice Requires="wpg">
                  <w:drawing>
                    <wp:inline distT="0" distB="0" distL="0" distR="0">
                      <wp:extent cx="502920" cy="488950"/>
                      <wp:effectExtent l="0" t="0" r="0" b="6350"/>
                      <wp:docPr id="7" name="Group 1"/>
                      <a:graphic xmlns:a="http://schemas.openxmlformats.org/drawingml/2006/main">
                        <a:graphicData uri="http://schemas.microsoft.com/office/word/2010/wordprocessingGroup">
                          <wpg:wgp>
                            <wpg:cNvGrpSpPr/>
                            <wpg:grpSpPr>
                              <a:xfrm>
                                <a:off x="0" y="0"/>
                                <a:ext cx="502920" cy="488880"/>
                                <a:chOff x="0" y="0"/>
                                <a:chExt cx="502920" cy="488880"/>
                              </a:xfrm>
                            </wpg:grpSpPr>
                            <wps:wsp>
                              <wps:cNvPr id="8" name="Ellipse 2"/>
                              <wps:cNvSpPr/>
                              <wps:spPr>
                                <a:xfrm>
                                  <a:off x="0" y="0"/>
                                  <a:ext cx="502920" cy="488880"/>
                                </a:xfrm>
                                <a:prstGeom prst="ellipse">
                                  <a:avLst/>
                                </a:prstGeom>
                                <a:solidFill>
                                  <a:srgbClr val="e90649"/>
                                </a:solidFill>
                                <a:ln w="12600">
                                  <a:noFill/>
                                </a:ln>
                              </wps:spPr>
                              <wps:style>
                                <a:lnRef idx="0"/>
                                <a:fillRef idx="0"/>
                                <a:effectRef idx="0"/>
                                <a:fontRef idx="minor"/>
                              </wps:style>
                              <wps:bodyPr/>
                            </wps:wsp>
                            <wps:wsp>
                              <wps:cNvPr id="9" name="Freeform 1"/>
                              <wps:cNvSpPr/>
                              <wps:spPr>
                                <a:xfrm>
                                  <a:off x="81360" y="118800"/>
                                  <a:ext cx="349200" cy="239400"/>
                                </a:xfrm>
                                <a:custGeom>
                                  <a:avLst/>
                                  <a:gdLst>
                                    <a:gd name="textAreaLeft" fmla="*/ 0 w 198000"/>
                                    <a:gd name="textAreaRight" fmla="*/ 198360 w 198000"/>
                                    <a:gd name="textAreaTop" fmla="*/ 0 h 135720"/>
                                    <a:gd name="textAreaBottom" fmla="*/ 136080 h 135720"/>
                                    <a:gd name="GluePoint1X" fmla="*/ 45 w 0"/>
                                    <a:gd name="GluePoint1Y" fmla="logwidth"/>
                                    <a:gd name="GluePoint2X" fmla="*/ 40 w 0"/>
                                    <a:gd name="GluePoint2Y" fmla="logwidth"/>
                                    <a:gd name="GluePoint3X" fmla="logwidth"/>
                                    <a:gd name="GluePoint3Y" fmla="*/ 22 h 0"/>
                                    <a:gd name="GluePoint4X" fmla="*/ 4 w 0"/>
                                    <a:gd name="GluePoint4Y" fmla="*/ 28 h 0"/>
                                    <a:gd name="GluePoint5X" fmla="*/ 4 w 0"/>
                                    <a:gd name="GluePoint5Y" fmla="*/ 31 h 0"/>
                                    <a:gd name="GluePoint6X" fmla="*/ 4 w 0"/>
                                    <a:gd name="GluePoint6Y" fmla="*/ 40 h 0"/>
                                    <a:gd name="GluePoint7X" fmla="*/ 2 w 0"/>
                                    <a:gd name="GluePoint7Y" fmla="*/ 44 h 0"/>
                                    <a:gd name="GluePoint8X" fmla="*/ 2 w 0"/>
                                    <a:gd name="GluePoint8Y" fmla="*/ 54 h 0"/>
                                    <a:gd name="GluePoint9X" fmla="*/ 10 w 0"/>
                                    <a:gd name="GluePoint9Y" fmla="*/ 55 h 0"/>
                                    <a:gd name="GluePoint10X" fmla="*/ 13 w 0"/>
                                    <a:gd name="GluePoint10Y" fmla="*/ 51 h 0"/>
                                    <a:gd name="GluePoint11X" fmla="*/ 9 w 0"/>
                                    <a:gd name="GluePoint11Y" fmla="*/ 41 h 0"/>
                                    <a:gd name="GluePoint12X" fmla="*/ 5 w 0"/>
                                    <a:gd name="GluePoint12Y" fmla="*/ 35 h 0"/>
                                    <a:gd name="GluePoint13X" fmla="*/ 9 w 0"/>
                                    <a:gd name="GluePoint13Y" fmla="*/ 29 h 0"/>
                                    <a:gd name="GluePoint14X" fmla="*/ 15 w 0"/>
                                    <a:gd name="GluePoint14Y" fmla="*/ 32 h 0"/>
                                    <a:gd name="GluePoint15X" fmla="*/ 15 w 0"/>
                                    <a:gd name="GluePoint15Y" fmla="*/ 47 h 0"/>
                                    <a:gd name="GluePoint16X" fmla="*/ 71 w 0"/>
                                    <a:gd name="GluePoint16Y" fmla="*/ 47 h 0"/>
                                    <a:gd name="GluePoint17X" fmla="*/ 71 w 0"/>
                                    <a:gd name="GluePoint17Y" fmla="*/ 32 h 0"/>
                                    <a:gd name="GluePoint18X" fmla="*/ 85 w 0"/>
                                    <a:gd name="GluePoint18Y" fmla="*/ 22 h 0"/>
                                    <a:gd name="GluePoint19X" fmla="*/ 4 w 0"/>
                                    <a:gd name="GluePoint19Y" fmla="*/ 52 h 0"/>
                                    <a:gd name="GluePoint20X" fmla="*/ 9 w 0"/>
                                    <a:gd name="GluePoint20Y" fmla="*/ 45 h 0"/>
                                    <a:gd name="GluePoint21X" fmla="*/ 4 w 0"/>
                                    <a:gd name="GluePoint21Y" fmla="*/ 52 h 0"/>
                                    <a:gd name="GluePoint22X" fmla="*/ 58 w 0"/>
                                    <a:gd name="GluePoint22Y" fmla="*/ 44 h 0"/>
                                    <a:gd name="GluePoint23X" fmla="*/ 55 w 0"/>
                                    <a:gd name="GluePoint23Y" fmla="*/ 47 h 0"/>
                                    <a:gd name="GluePoint24X" fmla="*/ 57 w 0"/>
                                    <a:gd name="GluePoint24Y" fmla="*/ 49 h 0"/>
                                    <a:gd name="GluePoint25X" fmla="*/ 65 w 0"/>
                                    <a:gd name="GluePoint25Y" fmla="*/ 45 h 0"/>
                                    <a:gd name="GluePoint26X" fmla="*/ 43 w 0"/>
                                    <a:gd name="GluePoint26Y" fmla="*/ 53 h 0"/>
                                    <a:gd name="GluePoint27X" fmla="*/ 20 w 0"/>
                                    <a:gd name="GluePoint27Y" fmla="*/ 45 h 0"/>
                                    <a:gd name="GluePoint28X" fmla="*/ 49 w 0"/>
                                    <a:gd name="GluePoint28Y" fmla="*/ 50 h 0"/>
                                    <a:gd name="GluePoint29X" fmla="*/ 49 w 0"/>
                                    <a:gd name="GluePoint29Y" fmla="*/ 46 h 0"/>
                                    <a:gd name="GluePoint30X" fmla="*/ 20 w 0"/>
                                    <a:gd name="GluePoint30Y" fmla="*/ 40 h 0"/>
                                    <a:gd name="GluePoint31X" fmla="*/ 40 w 0"/>
                                    <a:gd name="GluePoint31Y" fmla="*/ 43 h 0"/>
                                    <a:gd name="GluePoint32X" fmla="*/ 45 w 0"/>
                                    <a:gd name="GluePoint32Y" fmla="*/ 43 h 0"/>
                                    <a:gd name="GluePoint33X" fmla="*/ 65 w 0"/>
                                    <a:gd name="GluePoint33Y" fmla="*/ 41 h 0"/>
                                    <a:gd name="GluePoint34X" fmla="*/ 5 w 0"/>
                                    <a:gd name="GluePoint34Y" fmla="*/ 22 h 0"/>
                                    <a:gd name="GluePoint35X" fmla="*/ 80 w 0"/>
                                    <a:gd name="GluePoint35Y" fmla="*/ 22 h 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85" h="58">
                                      <a:moveTo>
                                        <a:pt x="82" y="17"/>
                                      </a:moveTo>
                                      <a:cubicBezTo>
                                        <a:pt x="45" y="0"/>
                                        <a:pt x="45" y="0"/>
                                        <a:pt x="45" y="0"/>
                                      </a:cubicBezTo>
                                      <a:cubicBezTo>
                                        <a:pt x="44" y="0"/>
                                        <a:pt x="43" y="0"/>
                                        <a:pt x="43" y="0"/>
                                      </a:cubicBezTo>
                                      <a:cubicBezTo>
                                        <a:pt x="42" y="0"/>
                                        <a:pt x="41" y="0"/>
                                        <a:pt x="40" y="0"/>
                                      </a:cubicBezTo>
                                      <a:cubicBezTo>
                                        <a:pt x="3" y="17"/>
                                        <a:pt x="3" y="17"/>
                                        <a:pt x="3" y="17"/>
                                      </a:cubicBezTo>
                                      <a:cubicBezTo>
                                        <a:pt x="1" y="18"/>
                                        <a:pt x="0" y="20"/>
                                        <a:pt x="0" y="22"/>
                                      </a:cubicBezTo>
                                      <a:cubicBezTo>
                                        <a:pt x="0" y="24"/>
                                        <a:pt x="1" y="25"/>
                                        <a:pt x="2" y="26"/>
                                      </a:cubicBezTo>
                                      <a:cubicBezTo>
                                        <a:pt x="3" y="27"/>
                                        <a:pt x="3" y="27"/>
                                        <a:pt x="4" y="28"/>
                                      </a:cubicBezTo>
                                      <a:cubicBezTo>
                                        <a:pt x="5" y="28"/>
                                        <a:pt x="5" y="29"/>
                                        <a:pt x="5" y="29"/>
                                      </a:cubicBezTo>
                                      <a:cubicBezTo>
                                        <a:pt x="5" y="30"/>
                                        <a:pt x="5" y="30"/>
                                        <a:pt x="4" y="31"/>
                                      </a:cubicBezTo>
                                      <a:cubicBezTo>
                                        <a:pt x="3" y="32"/>
                                        <a:pt x="1" y="33"/>
                                        <a:pt x="1" y="35"/>
                                      </a:cubicBezTo>
                                      <a:cubicBezTo>
                                        <a:pt x="1" y="38"/>
                                        <a:pt x="3" y="39"/>
                                        <a:pt x="4" y="40"/>
                                      </a:cubicBezTo>
                                      <a:cubicBezTo>
                                        <a:pt x="5" y="40"/>
                                        <a:pt x="5" y="41"/>
                                        <a:pt x="5" y="41"/>
                                      </a:cubicBezTo>
                                      <a:cubicBezTo>
                                        <a:pt x="3" y="41"/>
                                        <a:pt x="2" y="42"/>
                                        <a:pt x="2" y="44"/>
                                      </a:cubicBezTo>
                                      <a:cubicBezTo>
                                        <a:pt x="1" y="51"/>
                                        <a:pt x="1" y="51"/>
                                        <a:pt x="1" y="51"/>
                                      </a:cubicBezTo>
                                      <a:cubicBezTo>
                                        <a:pt x="1" y="52"/>
                                        <a:pt x="1" y="54"/>
                                        <a:pt x="2" y="54"/>
                                      </a:cubicBezTo>
                                      <a:cubicBezTo>
                                        <a:pt x="2" y="55"/>
                                        <a:pt x="3" y="55"/>
                                        <a:pt x="4" y="55"/>
                                      </a:cubicBezTo>
                                      <a:cubicBezTo>
                                        <a:pt x="10" y="55"/>
                                        <a:pt x="10" y="55"/>
                                        <a:pt x="10" y="55"/>
                                      </a:cubicBezTo>
                                      <a:cubicBezTo>
                                        <a:pt x="11" y="55"/>
                                        <a:pt x="12" y="55"/>
                                        <a:pt x="12" y="54"/>
                                      </a:cubicBezTo>
                                      <a:cubicBezTo>
                                        <a:pt x="13" y="54"/>
                                        <a:pt x="13" y="52"/>
                                        <a:pt x="13" y="51"/>
                                      </a:cubicBezTo>
                                      <a:cubicBezTo>
                                        <a:pt x="12" y="44"/>
                                        <a:pt x="12" y="44"/>
                                        <a:pt x="12" y="44"/>
                                      </a:cubicBezTo>
                                      <a:cubicBezTo>
                                        <a:pt x="12" y="42"/>
                                        <a:pt x="10" y="41"/>
                                        <a:pt x="9" y="41"/>
                                      </a:cubicBezTo>
                                      <a:cubicBezTo>
                                        <a:pt x="9" y="39"/>
                                        <a:pt x="7" y="38"/>
                                        <a:pt x="6" y="37"/>
                                      </a:cubicBezTo>
                                      <a:cubicBezTo>
                                        <a:pt x="5" y="36"/>
                                        <a:pt x="5" y="36"/>
                                        <a:pt x="5" y="35"/>
                                      </a:cubicBezTo>
                                      <a:cubicBezTo>
                                        <a:pt x="5" y="35"/>
                                        <a:pt x="5" y="34"/>
                                        <a:pt x="6" y="34"/>
                                      </a:cubicBezTo>
                                      <a:cubicBezTo>
                                        <a:pt x="7" y="33"/>
                                        <a:pt x="9" y="32"/>
                                        <a:pt x="9" y="29"/>
                                      </a:cubicBezTo>
                                      <a:cubicBezTo>
                                        <a:pt x="9" y="29"/>
                                        <a:pt x="9" y="29"/>
                                        <a:pt x="9" y="29"/>
                                      </a:cubicBezTo>
                                      <a:cubicBezTo>
                                        <a:pt x="15" y="32"/>
                                        <a:pt x="15" y="32"/>
                                        <a:pt x="15" y="32"/>
                                      </a:cubicBezTo>
                                      <a:cubicBezTo>
                                        <a:pt x="15" y="32"/>
                                        <a:pt x="15" y="32"/>
                                        <a:pt x="15" y="33"/>
                                      </a:cubicBezTo>
                                      <a:cubicBezTo>
                                        <a:pt x="15" y="47"/>
                                        <a:pt x="15" y="47"/>
                                        <a:pt x="15" y="47"/>
                                      </a:cubicBezTo>
                                      <a:cubicBezTo>
                                        <a:pt x="15" y="57"/>
                                        <a:pt x="35" y="58"/>
                                        <a:pt x="43" y="58"/>
                                      </a:cubicBezTo>
                                      <a:cubicBezTo>
                                        <a:pt x="51" y="58"/>
                                        <a:pt x="71" y="57"/>
                                        <a:pt x="71" y="47"/>
                                      </a:cubicBezTo>
                                      <a:cubicBezTo>
                                        <a:pt x="71" y="32"/>
                                        <a:pt x="71" y="32"/>
                                        <a:pt x="71" y="32"/>
                                      </a:cubicBezTo>
                                      <a:cubicBezTo>
                                        <a:pt x="71" y="32"/>
                                        <a:pt x="71" y="32"/>
                                        <a:pt x="71" y="32"/>
                                      </a:cubicBezTo>
                                      <a:cubicBezTo>
                                        <a:pt x="82" y="27"/>
                                        <a:pt x="82" y="27"/>
                                        <a:pt x="82" y="27"/>
                                      </a:cubicBezTo>
                                      <a:cubicBezTo>
                                        <a:pt x="84" y="26"/>
                                        <a:pt x="85" y="24"/>
                                        <a:pt x="85" y="22"/>
                                      </a:cubicBezTo>
                                      <a:cubicBezTo>
                                        <a:pt x="85" y="20"/>
                                        <a:pt x="84" y="18"/>
                                        <a:pt x="82" y="17"/>
                                      </a:cubicBezTo>
                                      <a:close/>
                                      <a:moveTo>
                                        <a:pt x="4" y="52"/>
                                      </a:moveTo>
                                      <a:cubicBezTo>
                                        <a:pt x="5" y="45"/>
                                        <a:pt x="5" y="45"/>
                                        <a:pt x="5" y="45"/>
                                      </a:cubicBezTo>
                                      <a:cubicBezTo>
                                        <a:pt x="9" y="45"/>
                                        <a:pt x="9" y="45"/>
                                        <a:pt x="9" y="45"/>
                                      </a:cubicBezTo>
                                      <a:cubicBezTo>
                                        <a:pt x="10" y="52"/>
                                        <a:pt x="10" y="52"/>
                                        <a:pt x="10" y="52"/>
                                      </a:cubicBezTo>
                                      <a:lnTo>
                                        <a:pt x="4" y="52"/>
                                      </a:lnTo>
                                      <a:close/>
                                      <a:moveTo>
                                        <a:pt x="65" y="41"/>
                                      </a:moveTo>
                                      <a:cubicBezTo>
                                        <a:pt x="64" y="42"/>
                                        <a:pt x="62" y="43"/>
                                        <a:pt x="58" y="44"/>
                                      </a:cubicBezTo>
                                      <a:cubicBezTo>
                                        <a:pt x="58" y="45"/>
                                        <a:pt x="57" y="45"/>
                                        <a:pt x="56" y="45"/>
                                      </a:cubicBezTo>
                                      <a:cubicBezTo>
                                        <a:pt x="55" y="45"/>
                                        <a:pt x="54" y="46"/>
                                        <a:pt x="55" y="47"/>
                                      </a:cubicBezTo>
                                      <a:cubicBezTo>
                                        <a:pt x="55" y="48"/>
                                        <a:pt x="56" y="49"/>
                                        <a:pt x="56" y="49"/>
                                      </a:cubicBezTo>
                                      <a:cubicBezTo>
                                        <a:pt x="56" y="49"/>
                                        <a:pt x="57" y="49"/>
                                        <a:pt x="57" y="49"/>
                                      </a:cubicBezTo>
                                      <a:cubicBezTo>
                                        <a:pt x="58" y="48"/>
                                        <a:pt x="58" y="48"/>
                                        <a:pt x="59" y="48"/>
                                      </a:cubicBezTo>
                                      <a:cubicBezTo>
                                        <a:pt x="62" y="47"/>
                                        <a:pt x="64" y="46"/>
                                        <a:pt x="65" y="45"/>
                                      </a:cubicBezTo>
                                      <a:cubicBezTo>
                                        <a:pt x="65" y="47"/>
                                        <a:pt x="65" y="47"/>
                                        <a:pt x="65" y="47"/>
                                      </a:cubicBezTo>
                                      <a:cubicBezTo>
                                        <a:pt x="65" y="50"/>
                                        <a:pt x="55" y="53"/>
                                        <a:pt x="43" y="53"/>
                                      </a:cubicBezTo>
                                      <a:cubicBezTo>
                                        <a:pt x="30" y="53"/>
                                        <a:pt x="20" y="50"/>
                                        <a:pt x="20" y="47"/>
                                      </a:cubicBezTo>
                                      <a:cubicBezTo>
                                        <a:pt x="20" y="45"/>
                                        <a:pt x="20" y="45"/>
                                        <a:pt x="20" y="45"/>
                                      </a:cubicBezTo>
                                      <a:cubicBezTo>
                                        <a:pt x="25" y="48"/>
                                        <a:pt x="34" y="50"/>
                                        <a:pt x="43" y="50"/>
                                      </a:cubicBezTo>
                                      <a:cubicBezTo>
                                        <a:pt x="45" y="50"/>
                                        <a:pt x="47" y="50"/>
                                        <a:pt x="49" y="50"/>
                                      </a:cubicBezTo>
                                      <a:cubicBezTo>
                                        <a:pt x="50" y="50"/>
                                        <a:pt x="51" y="49"/>
                                        <a:pt x="51" y="48"/>
                                      </a:cubicBezTo>
                                      <a:cubicBezTo>
                                        <a:pt x="51" y="47"/>
                                        <a:pt x="50" y="46"/>
                                        <a:pt x="49" y="46"/>
                                      </a:cubicBezTo>
                                      <a:cubicBezTo>
                                        <a:pt x="47" y="46"/>
                                        <a:pt x="45" y="46"/>
                                        <a:pt x="43" y="46"/>
                                      </a:cubicBezTo>
                                      <a:cubicBezTo>
                                        <a:pt x="30" y="46"/>
                                        <a:pt x="22" y="43"/>
                                        <a:pt x="20" y="40"/>
                                      </a:cubicBezTo>
                                      <a:cubicBezTo>
                                        <a:pt x="20" y="34"/>
                                        <a:pt x="20" y="34"/>
                                        <a:pt x="20" y="34"/>
                                      </a:cubicBezTo>
                                      <a:cubicBezTo>
                                        <a:pt x="40" y="43"/>
                                        <a:pt x="40" y="43"/>
                                        <a:pt x="40" y="43"/>
                                      </a:cubicBezTo>
                                      <a:cubicBezTo>
                                        <a:pt x="41" y="44"/>
                                        <a:pt x="42" y="44"/>
                                        <a:pt x="42" y="44"/>
                                      </a:cubicBezTo>
                                      <a:cubicBezTo>
                                        <a:pt x="43" y="44"/>
                                        <a:pt x="44" y="44"/>
                                        <a:pt x="45" y="43"/>
                                      </a:cubicBezTo>
                                      <a:cubicBezTo>
                                        <a:pt x="65" y="34"/>
                                        <a:pt x="65" y="34"/>
                                        <a:pt x="65" y="34"/>
                                      </a:cubicBezTo>
                                      <a:lnTo>
                                        <a:pt x="65" y="41"/>
                                      </a:lnTo>
                                      <a:close/>
                                      <a:moveTo>
                                        <a:pt x="42" y="38"/>
                                      </a:moveTo>
                                      <a:cubicBezTo>
                                        <a:pt x="5" y="22"/>
                                        <a:pt x="5" y="22"/>
                                        <a:pt x="5" y="22"/>
                                      </a:cubicBezTo>
                                      <a:cubicBezTo>
                                        <a:pt x="43" y="5"/>
                                        <a:pt x="43" y="5"/>
                                        <a:pt x="43" y="5"/>
                                      </a:cubicBezTo>
                                      <a:cubicBezTo>
                                        <a:pt x="80" y="22"/>
                                        <a:pt x="80" y="22"/>
                                        <a:pt x="80" y="22"/>
                                      </a:cubicBezTo>
                                      <a:lnTo>
                                        <a:pt x="42" y="38"/>
                                      </a:lnTo>
                                      <a:close/>
                                    </a:path>
                                  </a:pathLst>
                                </a:custGeom>
                                <a:solidFill>
                                  <a:srgbClr val="f1f1f2"/>
                                </a:solidFill>
                                <a:ln w="9360">
                                  <a:noFill/>
                                </a:ln>
                              </wps:spPr>
                              <wps:style>
                                <a:lnRef idx="0"/>
                                <a:fillRef idx="0"/>
                                <a:effectRef idx="0"/>
                                <a:fontRef idx="minor"/>
                              </wps:style>
                              <wps:bodyPr/>
                            </wps:wsp>
                          </wpg:wgp>
                        </a:graphicData>
                      </a:graphic>
                    </wp:inline>
                  </w:drawing>
                </mc:Choice>
                <mc:Fallback>
                  <w:pict>
                    <v:group id="shape_0" alt="Group 1" style="position:absolute;margin-left:0pt;margin-top:-39.05pt;width:39.6pt;height:38.5pt" coordorigin="0,-781" coordsize="792,770">
                      <v:oval id="shape_0" path="l-2147483648,-2147483643l-2147483628,-2147483627l-2147483648,-2147483643l-2147483626,-2147483625xe" fillcolor="#e90649" stroked="f" o:allowincell="f" style="position:absolute;left:0;top:-781;width:791;height:769;mso-wrap-style:none;v-text-anchor:middle;mso-position-vertical:top">
                        <v:fill o:detectmouseclick="t" type="solid" color2="#16f9b6"/>
                        <v:stroke color="#3465a4" weight="12600" joinstyle="miter" endcap="flat"/>
                        <w10:wrap type="square"/>
                      </v:oval>
                    </v:group>
                  </w:pict>
                </mc:Fallback>
              </mc:AlternateContent>
            </w:r>
          </w:p>
        </w:tc>
        <w:tc>
          <w:tcPr>
            <w:tcW w:w="8965" w:type="dxa"/>
            <w:gridSpan w:val="2"/>
            <w:tcBorders>
              <w:bottom w:val="single" w:sz="8" w:space="0" w:color="E90649"/>
            </w:tcBorders>
            <w:vAlign w:val="center"/>
          </w:tcPr>
          <w:p>
            <w:pPr>
              <w:pStyle w:val="Normal"/>
              <w:widowControl/>
              <w:spacing w:lineRule="auto" w:line="240" w:before="0" w:after="0"/>
              <w:jc w:val="start"/>
              <w:rPr>
                <w:b/>
                <w:bCs/>
                <w:spacing w:val="20"/>
              </w:rPr>
            </w:pPr>
            <w:r>
              <w:rPr>
                <w:rFonts w:eastAsia="Calibri" w:cs="Arial"/>
                <w:b/>
                <w:bCs/>
                <w:color w:val="E90649"/>
                <w:spacing w:val="20"/>
                <w:kern w:val="0"/>
                <w:sz w:val="28"/>
                <w:szCs w:val="28"/>
                <w:lang w:val="fr-FR" w:eastAsia="en-US" w:bidi="ar-SA"/>
              </w:rPr>
              <w:t>FORMATION</w:t>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c>
          <w:tcPr>
            <w:tcW w:w="8965" w:type="dxa"/>
            <w:gridSpan w:val="2"/>
            <w:tcBorders>
              <w:top w:val="single" w:sz="8" w:space="0" w:color="E90649"/>
            </w:tcBorders>
            <w:vAlign w:val="bottom"/>
          </w:tcPr>
          <w:p>
            <w:pPr>
              <w:pStyle w:val="ListParagraph"/>
              <w:widowControl/>
              <w:spacing w:lineRule="auto" w:line="240" w:before="0" w:after="0"/>
              <w:contextualSpacing/>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p>
            <w:pPr>
              <w:pStyle w:val="ListParagraph"/>
              <w:widowControl/>
              <w:numPr>
                <w:ilvl w:val="0"/>
                <w:numId w:val="2"/>
              </w:numPr>
              <w:spacing w:lineRule="auto" w:line="480" w:before="0" w:after="0"/>
              <w:contextualSpacing/>
              <w:jc w:val="start"/>
              <w:rPr>
                <w:rFonts w:ascii="Calibri" w:hAnsi="Calibri" w:eastAsia="Calibri" w:cs="Arial"/>
                <w:kern w:val="0"/>
                <w:sz w:val="22"/>
                <w:szCs w:val="22"/>
                <w:lang w:val="fr-FR" w:eastAsia="en-US" w:bidi="ar-SA"/>
              </w:rPr>
            </w:pPr>
            <w:r>
              <w:rPr>
                <w:rStyle w:val="Texte"/>
                <w:rFonts w:eastAsia="Calibri" w:cs="Arial" w:ascii="Calibri" w:hAnsi="Calibri"/>
                <w:kern w:val="0"/>
                <w:szCs w:val="22"/>
                <w:lang w:val="fr-FR" w:eastAsia="en-US" w:bidi="ar-SA"/>
              </w:rPr>
              <w:t>2025</w:t>
            </w:r>
            <w:sdt>
              <w:sdtPr>
                <w:alias w:val="Formation"/>
                <w:tag w:val="Formation"/>
                <w:id w:val="1724032791"/>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 xml:space="preserve"> – </w:t>
                </w:r>
                <w:r>
                  <w:rPr>
                    <w:rStyle w:val="Texte"/>
                    <w:rFonts w:eastAsia="Calibri" w:cs="Arial" w:ascii="Calibri" w:hAnsi="Calibri"/>
                    <w:b/>
                    <w:bCs/>
                    <w:kern w:val="0"/>
                    <w:szCs w:val="22"/>
                    <w:lang w:val="fr-FR" w:eastAsia="en-US" w:bidi="ar-SA"/>
                  </w:rPr>
                  <w:t xml:space="preserve">Master Cryptologie et Sécurité Informatique </w:t>
                </w:r>
                <w:r>
                  <w:rPr>
                    <w:rStyle w:val="Texte"/>
                    <w:rFonts w:eastAsia="Calibri" w:cs="Arial" w:ascii="Calibri" w:hAnsi="Calibri"/>
                    <w:kern w:val="0"/>
                    <w:szCs w:val="22"/>
                    <w:lang w:val="fr-FR" w:eastAsia="en-US" w:bidi="ar-SA"/>
                  </w:rPr>
                  <w:t>– Université de Bordeaux</w:t>
                </w:r>
                <w:r>
                  <w:rPr>
                    <w:rFonts w:eastAsia="Calibri" w:cs="Arial" w:ascii="Calibri" w:hAnsi="Calibri"/>
                    <w:kern w:val="0"/>
                    <w:sz w:val="22"/>
                    <w:szCs w:val="22"/>
                    <w:lang w:val="fr-FR" w:eastAsia="en-US" w:bidi="ar-SA"/>
                  </w:rPr>
                </w:r>
              </w:sdtContent>
            </w:sdt>
          </w:p>
          <w:p>
            <w:pPr>
              <w:pStyle w:val="ListParagraph"/>
              <w:widowControl/>
              <w:numPr>
                <w:ilvl w:val="0"/>
                <w:numId w:val="2"/>
              </w:numPr>
              <w:spacing w:lineRule="auto" w:line="480" w:before="0" w:after="0"/>
              <w:contextualSpacing/>
              <w:jc w:val="start"/>
              <w:rPr>
                <w:rFonts w:ascii="Calibri" w:hAnsi="Calibri" w:eastAsia="Calibri" w:cs="Arial"/>
                <w:kern w:val="0"/>
                <w:sz w:val="22"/>
                <w:szCs w:val="22"/>
                <w:lang w:val="fr-FR" w:eastAsia="en-US" w:bidi="ar-SA"/>
              </w:rPr>
            </w:pPr>
            <w:r>
              <w:rPr>
                <w:rStyle w:val="Texte"/>
                <w:rFonts w:eastAsia="Calibri" w:cs="Arial" w:ascii="Calibri" w:hAnsi="Calibri"/>
                <w:kern w:val="0"/>
                <w:szCs w:val="22"/>
                <w:lang w:val="fr-FR" w:eastAsia="en-US" w:bidi="ar-SA"/>
              </w:rPr>
              <w:t>2021 - 2022</w:t>
            </w:r>
            <w:sdt>
              <w:sdtPr>
                <w:alias w:val="Formation"/>
                <w:tag w:val="Formation"/>
                <w:id w:val="1644156339"/>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 xml:space="preserve"> – </w:t>
                </w:r>
                <w:r>
                  <w:rPr>
                    <w:rStyle w:val="Texte"/>
                    <w:rFonts w:eastAsia="Calibri" w:cs="Arial" w:ascii="Calibri" w:hAnsi="Calibri"/>
                    <w:b/>
                    <w:bCs/>
                    <w:kern w:val="0"/>
                    <w:szCs w:val="22"/>
                    <w:lang w:val="fr-FR" w:eastAsia="en-US" w:bidi="ar-SA"/>
                  </w:rPr>
                  <w:t xml:space="preserve">Master 1 Recherche Opérationnelle et Aide à la Décision </w:t>
                  <w:br/>
                </w:r>
                <w:r>
                  <w:rPr>
                    <w:rStyle w:val="Texte"/>
                    <w:rFonts w:eastAsia="Calibri" w:cs="Arial" w:ascii="Calibri" w:hAnsi="Calibri"/>
                    <w:b w:val="false"/>
                    <w:bCs w:val="false"/>
                    <w:kern w:val="0"/>
                    <w:szCs w:val="22"/>
                    <w:lang w:val="fr-FR" w:eastAsia="en-US" w:bidi="ar-SA"/>
                  </w:rPr>
                  <w:t xml:space="preserve">(optimisation mathématique) </w:t>
                </w:r>
                <w:r>
                  <w:rPr>
                    <w:rStyle w:val="Texte"/>
                    <w:rFonts w:eastAsia="Calibri" w:cs="Arial" w:ascii="Calibri" w:hAnsi="Calibri"/>
                    <w:kern w:val="0"/>
                    <w:szCs w:val="22"/>
                    <w:lang w:val="fr-FR" w:eastAsia="en-US" w:bidi="ar-SA"/>
                  </w:rPr>
                  <w:t>– Université de Bordeaux</w:t>
                </w:r>
                <w:r>
                  <w:rPr>
                    <w:rFonts w:eastAsia="Calibri" w:cs="Arial" w:ascii="Calibri" w:hAnsi="Calibri"/>
                    <w:kern w:val="0"/>
                    <w:sz w:val="22"/>
                    <w:szCs w:val="22"/>
                    <w:lang w:val="fr-FR" w:eastAsia="en-US" w:bidi="ar-SA"/>
                  </w:rPr>
                </w:r>
              </w:sdtContent>
            </w:sdt>
          </w:p>
          <w:p>
            <w:pPr>
              <w:pStyle w:val="ListParagraph"/>
              <w:widowControl/>
              <w:numPr>
                <w:ilvl w:val="0"/>
                <w:numId w:val="2"/>
              </w:numPr>
              <w:spacing w:lineRule="auto" w:line="480" w:before="0" w:after="0"/>
              <w:contextualSpacing/>
              <w:jc w:val="start"/>
              <w:rPr>
                <w:rFonts w:ascii="Calibri" w:hAnsi="Calibri" w:eastAsia="Calibri" w:cs="Arial"/>
                <w:kern w:val="0"/>
                <w:sz w:val="22"/>
                <w:szCs w:val="22"/>
                <w:lang w:val="fr-FR" w:eastAsia="en-US" w:bidi="ar-SA"/>
              </w:rPr>
            </w:pPr>
            <w:r>
              <w:rPr>
                <w:rStyle w:val="Texte"/>
                <w:rFonts w:eastAsia="Calibri" w:cs="Arial" w:ascii="Calibri" w:hAnsi="Calibri"/>
                <w:kern w:val="0"/>
                <w:szCs w:val="22"/>
                <w:lang w:val="fr-FR" w:eastAsia="en-US" w:bidi="ar-SA"/>
              </w:rPr>
              <w:t>2021</w:t>
            </w:r>
            <w:sdt>
              <w:sdtPr>
                <w:alias w:val="Formation"/>
                <w:tag w:val="Formation"/>
                <w:id w:val="2130818298"/>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 xml:space="preserve"> – </w:t>
                </w:r>
                <w:r>
                  <w:rPr>
                    <w:rStyle w:val="Texte"/>
                    <w:rFonts w:eastAsia="Calibri" w:cs="Arial" w:ascii="Calibri" w:hAnsi="Calibri"/>
                    <w:b/>
                    <w:bCs/>
                    <w:kern w:val="0"/>
                    <w:szCs w:val="22"/>
                    <w:lang w:val="fr-FR" w:eastAsia="en-US" w:bidi="ar-SA"/>
                  </w:rPr>
                  <w:t xml:space="preserve">Licence Mathématique et Informatique </w:t>
                </w:r>
                <w:r>
                  <w:rPr>
                    <w:rStyle w:val="Texte"/>
                    <w:rFonts w:eastAsia="Calibri" w:cs="Arial" w:ascii="Calibri" w:hAnsi="Calibri"/>
                    <w:kern w:val="0"/>
                    <w:szCs w:val="22"/>
                    <w:lang w:val="fr-FR" w:eastAsia="en-US" w:bidi="ar-SA"/>
                  </w:rPr>
                  <w:t>– Université de Poitiers</w:t>
                </w:r>
                <w:r>
                  <w:rPr>
                    <w:rFonts w:eastAsia="Calibri" w:cs="Arial" w:ascii="Calibri" w:hAnsi="Calibri"/>
                    <w:kern w:val="0"/>
                    <w:sz w:val="22"/>
                    <w:szCs w:val="22"/>
                    <w:lang w:val="fr-FR" w:eastAsia="en-US" w:bidi="ar-SA"/>
                  </w:rPr>
                </w:r>
              </w:sdtContent>
            </w:sdt>
          </w:p>
          <w:p>
            <w:pPr>
              <w:pStyle w:val="ListParagraph"/>
              <w:widowControl/>
              <w:numPr>
                <w:ilvl w:val="0"/>
                <w:numId w:val="2"/>
              </w:numPr>
              <w:spacing w:lineRule="auto" w:line="480" w:before="0" w:after="0"/>
              <w:contextualSpacing/>
              <w:jc w:val="start"/>
              <w:rPr>
                <w:rFonts w:ascii="Calibri" w:hAnsi="Calibri" w:eastAsia="Calibri" w:cs="Arial"/>
                <w:kern w:val="0"/>
                <w:sz w:val="22"/>
                <w:szCs w:val="22"/>
                <w:lang w:val="fr-FR" w:eastAsia="en-US" w:bidi="ar-SA"/>
              </w:rPr>
            </w:pPr>
            <w:sdt>
              <w:sdtPr>
                <w:alias w:val="Formation"/>
                <w:tag w:val="Formation"/>
                <w:id w:val="-1289969362"/>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 xml:space="preserve">2018 – </w:t>
                </w:r>
                <w:r>
                  <w:rPr>
                    <w:rStyle w:val="Texte"/>
                    <w:rFonts w:eastAsia="Calibri" w:cs="Arial" w:ascii="Calibri" w:hAnsi="Calibri"/>
                    <w:b/>
                    <w:bCs/>
                    <w:kern w:val="0"/>
                    <w:szCs w:val="22"/>
                    <w:lang w:val="fr-FR" w:eastAsia="en-US" w:bidi="ar-SA"/>
                  </w:rPr>
                  <w:t xml:space="preserve">Bac S spécialité maths </w:t>
                </w:r>
                <w:r>
                  <w:rPr>
                    <w:rStyle w:val="Texte"/>
                    <w:rFonts w:eastAsia="Calibri" w:cs="Arial" w:ascii="Calibri" w:hAnsi="Calibri"/>
                    <w:kern w:val="0"/>
                    <w:szCs w:val="22"/>
                    <w:lang w:val="fr-FR" w:eastAsia="en-US" w:bidi="ar-SA"/>
                  </w:rPr>
                  <w:t>– Lycée Antoine de S</w:t>
                </w:r>
                <w:r>
                  <w:rPr>
                    <w:rStyle w:val="Texte"/>
                    <w:rFonts w:eastAsia="Calibri" w:cs="Arial" w:ascii="Calibri" w:hAnsi="Calibri"/>
                    <w:kern w:val="0"/>
                    <w:szCs w:val="22"/>
                    <w:lang w:val="fr-FR" w:eastAsia="en-US" w:bidi="ar-SA"/>
                  </w:rPr>
                  <w:t>aint</w:t>
                </w:r>
                <w:r>
                  <w:rPr>
                    <w:rStyle w:val="Texte"/>
                    <w:rFonts w:eastAsia="Calibri" w:cs="Arial" w:ascii="Calibri" w:hAnsi="Calibri"/>
                    <w:kern w:val="0"/>
                    <w:szCs w:val="22"/>
                    <w:lang w:val="fr-FR" w:eastAsia="en-US" w:bidi="ar-SA"/>
                  </w:rPr>
                  <w:t xml:space="preserve"> Exupéry – La Rochelle</w:t>
                </w:r>
                <w:r>
                  <w:rPr>
                    <w:rFonts w:eastAsia="Calibri" w:cs="Arial" w:ascii="Calibri" w:hAnsi="Calibri"/>
                    <w:kern w:val="0"/>
                    <w:sz w:val="22"/>
                    <w:szCs w:val="22"/>
                    <w:lang w:val="fr-FR" w:eastAsia="en-US" w:bidi="ar-SA"/>
                  </w:rPr>
                </w:r>
              </w:sdtContent>
            </w:sdt>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mc:AlternateContent>
                <mc:Choice Requires="wpg">
                  <w:drawing>
                    <wp:inline distT="0" distB="0" distL="0" distR="0">
                      <wp:extent cx="502920" cy="504190"/>
                      <wp:effectExtent l="0" t="0" r="0" b="0"/>
                      <wp:docPr id="10" name="Group 2"/>
                      <a:graphic xmlns:a="http://schemas.openxmlformats.org/drawingml/2006/main">
                        <a:graphicData uri="http://schemas.microsoft.com/office/word/2010/wordprocessingGroup">
                          <wpg:wgp>
                            <wpg:cNvGrpSpPr/>
                            <wpg:grpSpPr>
                              <a:xfrm>
                                <a:off x="0" y="0"/>
                                <a:ext cx="502920" cy="504360"/>
                                <a:chOff x="0" y="0"/>
                                <a:chExt cx="502920" cy="504360"/>
                              </a:xfrm>
                            </wpg:grpSpPr>
                            <wps:wsp>
                              <wps:cNvPr id="11" name="Ellipse 3"/>
                              <wps:cNvSpPr/>
                              <wps:spPr>
                                <a:xfrm>
                                  <a:off x="0" y="0"/>
                                  <a:ext cx="502920" cy="504360"/>
                                </a:xfrm>
                                <a:prstGeom prst="ellipse">
                                  <a:avLst/>
                                </a:prstGeom>
                                <a:solidFill>
                                  <a:srgbClr val="e90649"/>
                                </a:solidFill>
                                <a:ln w="12600">
                                  <a:noFill/>
                                </a:ln>
                              </wps:spPr>
                              <wps:style>
                                <a:lnRef idx="0"/>
                                <a:fillRef idx="0"/>
                                <a:effectRef idx="0"/>
                                <a:fontRef idx="minor"/>
                              </wps:style>
                              <wps:bodyPr/>
                            </wps:wsp>
                            <wps:wsp>
                              <wps:cNvPr id="12" name="Freeform 2"/>
                              <wps:cNvSpPr/>
                              <wps:spPr>
                                <a:xfrm>
                                  <a:off x="99000" y="111240"/>
                                  <a:ext cx="304920" cy="281160"/>
                                </a:xfrm>
                                <a:custGeom>
                                  <a:avLst/>
                                  <a:gdLst>
                                    <a:gd name="textAreaLeft" fmla="*/ 0 w 172800"/>
                                    <a:gd name="textAreaRight" fmla="*/ 173160 w 172800"/>
                                    <a:gd name="textAreaTop" fmla="*/ 0 h 159480"/>
                                    <a:gd name="textAreaBottom" fmla="*/ 159840 h 159480"/>
                                    <a:gd name="GluePoint1X" fmla="*/ 39 w 0"/>
                                    <a:gd name="GluePoint1Y" fmla="*/ 36 h 0"/>
                                    <a:gd name="GluePoint2X" fmla="*/ 41 w 0"/>
                                    <a:gd name="GluePoint2Y" fmla="*/ 44 h 0"/>
                                    <a:gd name="GluePoint3X" fmla="*/ 35 w 0"/>
                                    <a:gd name="GluePoint3Y" fmla="*/ 50 h 0"/>
                                    <a:gd name="GluePoint4X" fmla="*/ 27 w 0"/>
                                    <a:gd name="GluePoint4Y" fmla="*/ 53 h 0"/>
                                    <a:gd name="GluePoint5X" fmla="*/ 18 w 0"/>
                                    <a:gd name="GluePoint5Y" fmla="*/ 53 h 0"/>
                                    <a:gd name="GluePoint6X" fmla="*/ 11 w 0"/>
                                    <a:gd name="GluePoint6Y" fmla="*/ 50 h 0"/>
                                    <a:gd name="GluePoint7X" fmla="*/ 4 w 0"/>
                                    <a:gd name="GluePoint7Y" fmla="*/ 44 h 0"/>
                                    <a:gd name="GluePoint8X" fmla="*/ 6 w 0"/>
                                    <a:gd name="GluePoint8Y" fmla="*/ 36 h 0"/>
                                    <a:gd name="GluePoint9X" fmla="logwidth"/>
                                    <a:gd name="GluePoint9Y" fmla="*/ 28 h 0"/>
                                    <a:gd name="GluePoint10X" fmla="*/ 7 w 0"/>
                                    <a:gd name="GluePoint10Y" fmla="*/ 23 h 0"/>
                                    <a:gd name="GluePoint11X" fmla="*/ 4 w 0"/>
                                    <a:gd name="GluePoint11Y" fmla="*/ 18 h 0"/>
                                    <a:gd name="GluePoint12X" fmla="*/ 15 w 0"/>
                                    <a:gd name="GluePoint12Y" fmla="*/ 16 h 0"/>
                                    <a:gd name="GluePoint13X" fmla="*/ 19 w 0"/>
                                    <a:gd name="GluePoint13Y" fmla="*/ 8 h 0"/>
                                    <a:gd name="GluePoint14X" fmla="*/ 28 w 0"/>
                                    <a:gd name="GluePoint14Y" fmla="*/ 15 h 0"/>
                                    <a:gd name="GluePoint15X" fmla="*/ 35 w 0"/>
                                    <a:gd name="GluePoint15Y" fmla="*/ 12 h 0"/>
                                    <a:gd name="GluePoint16X" fmla="*/ 41 w 0"/>
                                    <a:gd name="GluePoint16Y" fmla="*/ 19 h 0"/>
                                    <a:gd name="GluePoint17X" fmla="*/ 45 w 0"/>
                                    <a:gd name="GluePoint17Y" fmla="*/ 27 h 0"/>
                                    <a:gd name="GluePoint18X" fmla="*/ 23 w 0"/>
                                    <a:gd name="GluePoint18Y" fmla="*/ 22 h 0"/>
                                    <a:gd name="GluePoint19X" fmla="*/ 32 w 0"/>
                                    <a:gd name="GluePoint19Y" fmla="*/ 31 h 0"/>
                                    <a:gd name="GluePoint20X" fmla="*/ 63 w 0"/>
                                    <a:gd name="GluePoint20Y" fmla="*/ 16 h 0"/>
                                    <a:gd name="GluePoint21X" fmla="*/ 64 w 0"/>
                                    <a:gd name="GluePoint21Y" fmla="*/ 24 h 0"/>
                                    <a:gd name="GluePoint22X" fmla="*/ 55 w 0"/>
                                    <a:gd name="GluePoint22Y" fmla="*/ 22 h 0"/>
                                    <a:gd name="GluePoint23X" fmla="*/ 46 w 0"/>
                                    <a:gd name="GluePoint23Y" fmla="*/ 24 h 0"/>
                                    <a:gd name="GluePoint24X" fmla="*/ 46 w 0"/>
                                    <a:gd name="GluePoint24Y" fmla="*/ 16 h 0"/>
                                    <a:gd name="GluePoint25X" fmla="*/ 46 w 0"/>
                                    <a:gd name="GluePoint25Y" fmla="*/ 9 h 0"/>
                                    <a:gd name="GluePoint26X" fmla="*/ 46 w 0"/>
                                    <a:gd name="GluePoint26Y" fmla="*/ 2 h 0"/>
                                    <a:gd name="GluePoint27X" fmla="*/ 55 w 0"/>
                                    <a:gd name="GluePoint27Y" fmla="*/ 4 h 0"/>
                                    <a:gd name="GluePoint28X" fmla="*/ 59 w 0"/>
                                    <a:gd name="GluePoint28Y" fmla="logwidth"/>
                                    <a:gd name="GluePoint29X" fmla="*/ 62 w 0"/>
                                    <a:gd name="GluePoint29Y" fmla="*/ 7 h 0"/>
                                    <a:gd name="GluePoint30X" fmla="*/ 68 w 0"/>
                                    <a:gd name="GluePoint30Y" fmla="*/ 15 h 0"/>
                                    <a:gd name="GluePoint31X" fmla="*/ 62 w 0"/>
                                    <a:gd name="GluePoint31Y" fmla="*/ 55 h 0"/>
                                    <a:gd name="GluePoint32X" fmla="*/ 59 w 0"/>
                                    <a:gd name="GluePoint32Y" fmla="*/ 63 h 0"/>
                                    <a:gd name="GluePoint33X" fmla="*/ 54 w 0"/>
                                    <a:gd name="GluePoint33Y" fmla="*/ 59 h 0"/>
                                    <a:gd name="GluePoint34X" fmla="*/ 45 w 0"/>
                                    <a:gd name="GluePoint34Y" fmla="*/ 60 h 0"/>
                                    <a:gd name="GluePoint35X" fmla="*/ 41 w 0"/>
                                    <a:gd name="GluePoint35Y" fmla="*/ 52 h 0"/>
                                    <a:gd name="GluePoint36X" fmla="*/ 47 w 0"/>
                                    <a:gd name="GluePoint36Y" fmla="*/ 44 h 0"/>
                                    <a:gd name="GluePoint37X" fmla="*/ 50 w 0"/>
                                    <a:gd name="GluePoint37Y" fmla="*/ 36 h 0"/>
                                    <a:gd name="GluePoint38X" fmla="*/ 56 w 0"/>
                                    <a:gd name="GluePoint38Y" fmla="*/ 40 h 0"/>
                                    <a:gd name="GluePoint39X" fmla="*/ 64 w 0"/>
                                    <a:gd name="GluePoint39Y" fmla="*/ 39 h 0"/>
                                    <a:gd name="GluePoint40X" fmla="*/ 63 w 0"/>
                                    <a:gd name="GluePoint40Y" fmla="*/ 46 h 0"/>
                                    <a:gd name="GluePoint41X" fmla="*/ 55 w 0"/>
                                    <a:gd name="GluePoint41Y" fmla="*/ 8 h 0"/>
                                    <a:gd name="GluePoint42X" fmla="*/ 59 w 0"/>
                                    <a:gd name="GluePoint42Y" fmla="*/ 13 h 0"/>
                                    <a:gd name="GluePoint43X" fmla="*/ 50 w 0"/>
                                    <a:gd name="GluePoint43Y" fmla="*/ 49 h 0"/>
                                    <a:gd name="GluePoint44X" fmla="*/ 55 w 0"/>
                                    <a:gd name="GluePoint44Y" fmla="*/ 45 h 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68" h="63">
                                      <a:moveTo>
                                        <a:pt x="45" y="35"/>
                                      </a:moveTo>
                                      <a:cubicBezTo>
                                        <a:pt x="45" y="35"/>
                                        <a:pt x="45" y="36"/>
                                        <a:pt x="45" y="36"/>
                                      </a:cubicBezTo>
                                      <a:cubicBezTo>
                                        <a:pt x="39" y="36"/>
                                        <a:pt x="39" y="36"/>
                                        <a:pt x="39" y="36"/>
                                      </a:cubicBezTo>
                                      <a:cubicBezTo>
                                        <a:pt x="39" y="37"/>
                                        <a:pt x="38" y="38"/>
                                        <a:pt x="38" y="39"/>
                                      </a:cubicBezTo>
                                      <a:cubicBezTo>
                                        <a:pt x="39" y="41"/>
                                        <a:pt x="40" y="42"/>
                                        <a:pt x="41" y="43"/>
                                      </a:cubicBezTo>
                                      <a:cubicBezTo>
                                        <a:pt x="41" y="43"/>
                                        <a:pt x="41" y="44"/>
                                        <a:pt x="41" y="44"/>
                                      </a:cubicBezTo>
                                      <a:cubicBezTo>
                                        <a:pt x="41" y="44"/>
                                        <a:pt x="41" y="44"/>
                                        <a:pt x="41" y="45"/>
                                      </a:cubicBezTo>
                                      <a:cubicBezTo>
                                        <a:pt x="40" y="46"/>
                                        <a:pt x="36" y="50"/>
                                        <a:pt x="35" y="50"/>
                                      </a:cubicBezTo>
                                      <a:cubicBezTo>
                                        <a:pt x="35" y="50"/>
                                        <a:pt x="35" y="50"/>
                                        <a:pt x="35" y="50"/>
                                      </a:cubicBezTo>
                                      <a:cubicBezTo>
                                        <a:pt x="31" y="47"/>
                                        <a:pt x="31" y="47"/>
                                        <a:pt x="31" y="47"/>
                                      </a:cubicBezTo>
                                      <a:cubicBezTo>
                                        <a:pt x="30" y="47"/>
                                        <a:pt x="29" y="47"/>
                                        <a:pt x="28" y="48"/>
                                      </a:cubicBezTo>
                                      <a:cubicBezTo>
                                        <a:pt x="28" y="49"/>
                                        <a:pt x="27" y="51"/>
                                        <a:pt x="27" y="53"/>
                                      </a:cubicBezTo>
                                      <a:cubicBezTo>
                                        <a:pt x="27" y="54"/>
                                        <a:pt x="26" y="54"/>
                                        <a:pt x="26" y="54"/>
                                      </a:cubicBezTo>
                                      <a:cubicBezTo>
                                        <a:pt x="19" y="54"/>
                                        <a:pt x="19" y="54"/>
                                        <a:pt x="19" y="54"/>
                                      </a:cubicBezTo>
                                      <a:cubicBezTo>
                                        <a:pt x="19" y="54"/>
                                        <a:pt x="18" y="54"/>
                                        <a:pt x="18" y="53"/>
                                      </a:cubicBezTo>
                                      <a:cubicBezTo>
                                        <a:pt x="17" y="48"/>
                                        <a:pt x="17" y="48"/>
                                        <a:pt x="17" y="48"/>
                                      </a:cubicBezTo>
                                      <a:cubicBezTo>
                                        <a:pt x="16" y="47"/>
                                        <a:pt x="16" y="47"/>
                                        <a:pt x="15" y="47"/>
                                      </a:cubicBezTo>
                                      <a:cubicBezTo>
                                        <a:pt x="11" y="50"/>
                                        <a:pt x="11" y="50"/>
                                        <a:pt x="11" y="50"/>
                                      </a:cubicBezTo>
                                      <a:cubicBezTo>
                                        <a:pt x="10" y="50"/>
                                        <a:pt x="10" y="50"/>
                                        <a:pt x="10" y="50"/>
                                      </a:cubicBezTo>
                                      <a:cubicBezTo>
                                        <a:pt x="10" y="50"/>
                                        <a:pt x="9" y="50"/>
                                        <a:pt x="9" y="50"/>
                                      </a:cubicBezTo>
                                      <a:cubicBezTo>
                                        <a:pt x="8" y="49"/>
                                        <a:pt x="4" y="45"/>
                                        <a:pt x="4" y="44"/>
                                      </a:cubicBezTo>
                                      <a:cubicBezTo>
                                        <a:pt x="4" y="44"/>
                                        <a:pt x="4" y="44"/>
                                        <a:pt x="4" y="43"/>
                                      </a:cubicBezTo>
                                      <a:cubicBezTo>
                                        <a:pt x="5" y="42"/>
                                        <a:pt x="6" y="41"/>
                                        <a:pt x="7" y="39"/>
                                      </a:cubicBezTo>
                                      <a:cubicBezTo>
                                        <a:pt x="7" y="38"/>
                                        <a:pt x="6" y="37"/>
                                        <a:pt x="6" y="36"/>
                                      </a:cubicBezTo>
                                      <a:cubicBezTo>
                                        <a:pt x="1" y="35"/>
                                        <a:pt x="1" y="35"/>
                                        <a:pt x="1" y="35"/>
                                      </a:cubicBezTo>
                                      <a:cubicBezTo>
                                        <a:pt x="0" y="35"/>
                                        <a:pt x="0" y="35"/>
                                        <a:pt x="0" y="34"/>
                                      </a:cubicBezTo>
                                      <a:cubicBezTo>
                                        <a:pt x="0" y="28"/>
                                        <a:pt x="0" y="28"/>
                                        <a:pt x="0" y="28"/>
                                      </a:cubicBezTo>
                                      <a:cubicBezTo>
                                        <a:pt x="0" y="27"/>
                                        <a:pt x="0" y="27"/>
                                        <a:pt x="1" y="27"/>
                                      </a:cubicBezTo>
                                      <a:cubicBezTo>
                                        <a:pt x="6" y="26"/>
                                        <a:pt x="6" y="26"/>
                                        <a:pt x="6" y="26"/>
                                      </a:cubicBezTo>
                                      <a:cubicBezTo>
                                        <a:pt x="6" y="25"/>
                                        <a:pt x="7" y="24"/>
                                        <a:pt x="7" y="23"/>
                                      </a:cubicBezTo>
                                      <a:cubicBezTo>
                                        <a:pt x="6" y="22"/>
                                        <a:pt x="5" y="20"/>
                                        <a:pt x="4" y="19"/>
                                      </a:cubicBezTo>
                                      <a:cubicBezTo>
                                        <a:pt x="4" y="19"/>
                                        <a:pt x="4" y="19"/>
                                        <a:pt x="4" y="18"/>
                                      </a:cubicBezTo>
                                      <a:cubicBezTo>
                                        <a:pt x="4" y="18"/>
                                        <a:pt x="4" y="18"/>
                                        <a:pt x="4" y="18"/>
                                      </a:cubicBezTo>
                                      <a:cubicBezTo>
                                        <a:pt x="5" y="17"/>
                                        <a:pt x="9" y="12"/>
                                        <a:pt x="10" y="12"/>
                                      </a:cubicBezTo>
                                      <a:cubicBezTo>
                                        <a:pt x="10" y="12"/>
                                        <a:pt x="10" y="12"/>
                                        <a:pt x="11" y="13"/>
                                      </a:cubicBezTo>
                                      <a:cubicBezTo>
                                        <a:pt x="15" y="16"/>
                                        <a:pt x="15" y="16"/>
                                        <a:pt x="15" y="16"/>
                                      </a:cubicBezTo>
                                      <a:cubicBezTo>
                                        <a:pt x="16" y="15"/>
                                        <a:pt x="16" y="15"/>
                                        <a:pt x="17" y="15"/>
                                      </a:cubicBezTo>
                                      <a:cubicBezTo>
                                        <a:pt x="18" y="13"/>
                                        <a:pt x="18" y="11"/>
                                        <a:pt x="18" y="9"/>
                                      </a:cubicBezTo>
                                      <a:cubicBezTo>
                                        <a:pt x="18" y="9"/>
                                        <a:pt x="19" y="8"/>
                                        <a:pt x="19" y="8"/>
                                      </a:cubicBezTo>
                                      <a:cubicBezTo>
                                        <a:pt x="26" y="8"/>
                                        <a:pt x="26" y="8"/>
                                        <a:pt x="26" y="8"/>
                                      </a:cubicBezTo>
                                      <a:cubicBezTo>
                                        <a:pt x="26" y="8"/>
                                        <a:pt x="27" y="9"/>
                                        <a:pt x="27" y="9"/>
                                      </a:cubicBezTo>
                                      <a:cubicBezTo>
                                        <a:pt x="28" y="15"/>
                                        <a:pt x="28" y="15"/>
                                        <a:pt x="28" y="15"/>
                                      </a:cubicBezTo>
                                      <a:cubicBezTo>
                                        <a:pt x="29" y="15"/>
                                        <a:pt x="30" y="15"/>
                                        <a:pt x="31" y="16"/>
                                      </a:cubicBezTo>
                                      <a:cubicBezTo>
                                        <a:pt x="35" y="13"/>
                                        <a:pt x="35" y="13"/>
                                        <a:pt x="35" y="13"/>
                                      </a:cubicBezTo>
                                      <a:cubicBezTo>
                                        <a:pt x="35" y="12"/>
                                        <a:pt x="35" y="12"/>
                                        <a:pt x="35" y="12"/>
                                      </a:cubicBezTo>
                                      <a:cubicBezTo>
                                        <a:pt x="36" y="12"/>
                                        <a:pt x="36" y="12"/>
                                        <a:pt x="36" y="13"/>
                                      </a:cubicBezTo>
                                      <a:cubicBezTo>
                                        <a:pt x="37" y="13"/>
                                        <a:pt x="41" y="17"/>
                                        <a:pt x="41" y="18"/>
                                      </a:cubicBezTo>
                                      <a:cubicBezTo>
                                        <a:pt x="41" y="19"/>
                                        <a:pt x="41" y="19"/>
                                        <a:pt x="41" y="19"/>
                                      </a:cubicBezTo>
                                      <a:cubicBezTo>
                                        <a:pt x="40" y="20"/>
                                        <a:pt x="39" y="22"/>
                                        <a:pt x="38" y="23"/>
                                      </a:cubicBezTo>
                                      <a:cubicBezTo>
                                        <a:pt x="38" y="24"/>
                                        <a:pt x="39" y="25"/>
                                        <a:pt x="39" y="26"/>
                                      </a:cubicBezTo>
                                      <a:cubicBezTo>
                                        <a:pt x="45" y="27"/>
                                        <a:pt x="45" y="27"/>
                                        <a:pt x="45" y="27"/>
                                      </a:cubicBezTo>
                                      <a:cubicBezTo>
                                        <a:pt x="45" y="27"/>
                                        <a:pt x="45" y="27"/>
                                        <a:pt x="45" y="28"/>
                                      </a:cubicBezTo>
                                      <a:lnTo>
                                        <a:pt x="45" y="35"/>
                                      </a:lnTo>
                                      <a:close/>
                                      <a:moveTo>
                                        <a:pt x="23" y="22"/>
                                      </a:moveTo>
                                      <a:cubicBezTo>
                                        <a:pt x="18" y="22"/>
                                        <a:pt x="13" y="26"/>
                                        <a:pt x="13" y="31"/>
                                      </a:cubicBezTo>
                                      <a:cubicBezTo>
                                        <a:pt x="13" y="36"/>
                                        <a:pt x="18" y="40"/>
                                        <a:pt x="23" y="40"/>
                                      </a:cubicBezTo>
                                      <a:cubicBezTo>
                                        <a:pt x="28" y="40"/>
                                        <a:pt x="32" y="36"/>
                                        <a:pt x="32" y="31"/>
                                      </a:cubicBezTo>
                                      <a:cubicBezTo>
                                        <a:pt x="32" y="26"/>
                                        <a:pt x="28" y="22"/>
                                        <a:pt x="23" y="22"/>
                                      </a:cubicBezTo>
                                      <a:close/>
                                      <a:moveTo>
                                        <a:pt x="68" y="15"/>
                                      </a:moveTo>
                                      <a:cubicBezTo>
                                        <a:pt x="68" y="16"/>
                                        <a:pt x="64" y="16"/>
                                        <a:pt x="63" y="16"/>
                                      </a:cubicBezTo>
                                      <a:cubicBezTo>
                                        <a:pt x="63" y="17"/>
                                        <a:pt x="62" y="18"/>
                                        <a:pt x="62" y="18"/>
                                      </a:cubicBezTo>
                                      <a:cubicBezTo>
                                        <a:pt x="62" y="19"/>
                                        <a:pt x="64" y="23"/>
                                        <a:pt x="64" y="23"/>
                                      </a:cubicBezTo>
                                      <a:cubicBezTo>
                                        <a:pt x="64" y="23"/>
                                        <a:pt x="64" y="23"/>
                                        <a:pt x="64" y="24"/>
                                      </a:cubicBezTo>
                                      <a:cubicBezTo>
                                        <a:pt x="63" y="24"/>
                                        <a:pt x="59" y="26"/>
                                        <a:pt x="59" y="26"/>
                                      </a:cubicBezTo>
                                      <a:cubicBezTo>
                                        <a:pt x="59" y="26"/>
                                        <a:pt x="56" y="22"/>
                                        <a:pt x="56" y="22"/>
                                      </a:cubicBezTo>
                                      <a:cubicBezTo>
                                        <a:pt x="55" y="22"/>
                                        <a:pt x="55" y="22"/>
                                        <a:pt x="55" y="22"/>
                                      </a:cubicBezTo>
                                      <a:cubicBezTo>
                                        <a:pt x="54" y="22"/>
                                        <a:pt x="54" y="22"/>
                                        <a:pt x="54" y="22"/>
                                      </a:cubicBezTo>
                                      <a:cubicBezTo>
                                        <a:pt x="53" y="22"/>
                                        <a:pt x="50" y="26"/>
                                        <a:pt x="50" y="26"/>
                                      </a:cubicBezTo>
                                      <a:cubicBezTo>
                                        <a:pt x="50" y="26"/>
                                        <a:pt x="46" y="24"/>
                                        <a:pt x="46" y="24"/>
                                      </a:cubicBezTo>
                                      <a:cubicBezTo>
                                        <a:pt x="45" y="23"/>
                                        <a:pt x="45" y="23"/>
                                        <a:pt x="45" y="23"/>
                                      </a:cubicBezTo>
                                      <a:cubicBezTo>
                                        <a:pt x="45" y="23"/>
                                        <a:pt x="47" y="19"/>
                                        <a:pt x="47" y="18"/>
                                      </a:cubicBezTo>
                                      <a:cubicBezTo>
                                        <a:pt x="47" y="18"/>
                                        <a:pt x="46" y="17"/>
                                        <a:pt x="46" y="16"/>
                                      </a:cubicBezTo>
                                      <a:cubicBezTo>
                                        <a:pt x="45" y="16"/>
                                        <a:pt x="41" y="16"/>
                                        <a:pt x="41" y="15"/>
                                      </a:cubicBezTo>
                                      <a:cubicBezTo>
                                        <a:pt x="41" y="10"/>
                                        <a:pt x="41" y="10"/>
                                        <a:pt x="41" y="10"/>
                                      </a:cubicBezTo>
                                      <a:cubicBezTo>
                                        <a:pt x="41" y="10"/>
                                        <a:pt x="45" y="9"/>
                                        <a:pt x="46" y="9"/>
                                      </a:cubicBezTo>
                                      <a:cubicBezTo>
                                        <a:pt x="46" y="9"/>
                                        <a:pt x="47" y="8"/>
                                        <a:pt x="47" y="7"/>
                                      </a:cubicBezTo>
                                      <a:cubicBezTo>
                                        <a:pt x="47" y="7"/>
                                        <a:pt x="45" y="3"/>
                                        <a:pt x="45" y="2"/>
                                      </a:cubicBezTo>
                                      <a:cubicBezTo>
                                        <a:pt x="45" y="2"/>
                                        <a:pt x="45" y="2"/>
                                        <a:pt x="46" y="2"/>
                                      </a:cubicBezTo>
                                      <a:cubicBezTo>
                                        <a:pt x="46" y="2"/>
                                        <a:pt x="50" y="0"/>
                                        <a:pt x="50" y="0"/>
                                      </a:cubicBezTo>
                                      <a:cubicBezTo>
                                        <a:pt x="50" y="0"/>
                                        <a:pt x="53" y="3"/>
                                        <a:pt x="54" y="4"/>
                                      </a:cubicBezTo>
                                      <a:cubicBezTo>
                                        <a:pt x="54" y="4"/>
                                        <a:pt x="54" y="4"/>
                                        <a:pt x="55" y="4"/>
                                      </a:cubicBezTo>
                                      <a:cubicBezTo>
                                        <a:pt x="55" y="4"/>
                                        <a:pt x="55" y="4"/>
                                        <a:pt x="56" y="4"/>
                                      </a:cubicBezTo>
                                      <a:cubicBezTo>
                                        <a:pt x="57" y="2"/>
                                        <a:pt x="58" y="1"/>
                                        <a:pt x="59" y="0"/>
                                      </a:cubicBezTo>
                                      <a:cubicBezTo>
                                        <a:pt x="59" y="0"/>
                                        <a:pt x="59" y="0"/>
                                        <a:pt x="59" y="0"/>
                                      </a:cubicBezTo>
                                      <a:cubicBezTo>
                                        <a:pt x="59" y="0"/>
                                        <a:pt x="63" y="2"/>
                                        <a:pt x="64" y="2"/>
                                      </a:cubicBezTo>
                                      <a:cubicBezTo>
                                        <a:pt x="64" y="2"/>
                                        <a:pt x="64" y="2"/>
                                        <a:pt x="64" y="2"/>
                                      </a:cubicBezTo>
                                      <a:cubicBezTo>
                                        <a:pt x="64" y="3"/>
                                        <a:pt x="62" y="7"/>
                                        <a:pt x="62" y="7"/>
                                      </a:cubicBezTo>
                                      <a:cubicBezTo>
                                        <a:pt x="62" y="8"/>
                                        <a:pt x="63" y="9"/>
                                        <a:pt x="63" y="9"/>
                                      </a:cubicBezTo>
                                      <a:cubicBezTo>
                                        <a:pt x="64" y="9"/>
                                        <a:pt x="68" y="10"/>
                                        <a:pt x="68" y="10"/>
                                      </a:cubicBezTo>
                                      <a:lnTo>
                                        <a:pt x="68" y="15"/>
                                      </a:lnTo>
                                      <a:close/>
                                      <a:moveTo>
                                        <a:pt x="68" y="52"/>
                                      </a:moveTo>
                                      <a:cubicBezTo>
                                        <a:pt x="68" y="52"/>
                                        <a:pt x="64" y="53"/>
                                        <a:pt x="63" y="53"/>
                                      </a:cubicBezTo>
                                      <a:cubicBezTo>
                                        <a:pt x="63" y="54"/>
                                        <a:pt x="62" y="54"/>
                                        <a:pt x="62" y="55"/>
                                      </a:cubicBezTo>
                                      <a:cubicBezTo>
                                        <a:pt x="62" y="56"/>
                                        <a:pt x="64" y="59"/>
                                        <a:pt x="64" y="60"/>
                                      </a:cubicBezTo>
                                      <a:cubicBezTo>
                                        <a:pt x="64" y="60"/>
                                        <a:pt x="64" y="60"/>
                                        <a:pt x="64" y="60"/>
                                      </a:cubicBezTo>
                                      <a:cubicBezTo>
                                        <a:pt x="63" y="60"/>
                                        <a:pt x="59" y="63"/>
                                        <a:pt x="59" y="63"/>
                                      </a:cubicBezTo>
                                      <a:cubicBezTo>
                                        <a:pt x="59" y="63"/>
                                        <a:pt x="56" y="59"/>
                                        <a:pt x="56" y="59"/>
                                      </a:cubicBezTo>
                                      <a:cubicBezTo>
                                        <a:pt x="55" y="59"/>
                                        <a:pt x="55" y="59"/>
                                        <a:pt x="55" y="59"/>
                                      </a:cubicBezTo>
                                      <a:cubicBezTo>
                                        <a:pt x="54" y="59"/>
                                        <a:pt x="54" y="59"/>
                                        <a:pt x="54" y="59"/>
                                      </a:cubicBezTo>
                                      <a:cubicBezTo>
                                        <a:pt x="53" y="59"/>
                                        <a:pt x="50" y="63"/>
                                        <a:pt x="50" y="63"/>
                                      </a:cubicBezTo>
                                      <a:cubicBezTo>
                                        <a:pt x="50" y="63"/>
                                        <a:pt x="46" y="60"/>
                                        <a:pt x="46" y="60"/>
                                      </a:cubicBezTo>
                                      <a:cubicBezTo>
                                        <a:pt x="45" y="60"/>
                                        <a:pt x="45" y="60"/>
                                        <a:pt x="45" y="60"/>
                                      </a:cubicBezTo>
                                      <a:cubicBezTo>
                                        <a:pt x="45" y="59"/>
                                        <a:pt x="47" y="56"/>
                                        <a:pt x="47" y="55"/>
                                      </a:cubicBezTo>
                                      <a:cubicBezTo>
                                        <a:pt x="47" y="54"/>
                                        <a:pt x="46" y="54"/>
                                        <a:pt x="46" y="53"/>
                                      </a:cubicBezTo>
                                      <a:cubicBezTo>
                                        <a:pt x="45" y="53"/>
                                        <a:pt x="41" y="52"/>
                                        <a:pt x="41" y="52"/>
                                      </a:cubicBezTo>
                                      <a:cubicBezTo>
                                        <a:pt x="41" y="47"/>
                                        <a:pt x="41" y="47"/>
                                        <a:pt x="41" y="47"/>
                                      </a:cubicBezTo>
                                      <a:cubicBezTo>
                                        <a:pt x="41" y="46"/>
                                        <a:pt x="45" y="46"/>
                                        <a:pt x="46" y="46"/>
                                      </a:cubicBezTo>
                                      <a:cubicBezTo>
                                        <a:pt x="46" y="45"/>
                                        <a:pt x="47" y="45"/>
                                        <a:pt x="47" y="44"/>
                                      </a:cubicBezTo>
                                      <a:cubicBezTo>
                                        <a:pt x="47" y="43"/>
                                        <a:pt x="45" y="40"/>
                                        <a:pt x="45" y="39"/>
                                      </a:cubicBezTo>
                                      <a:cubicBezTo>
                                        <a:pt x="45" y="39"/>
                                        <a:pt x="45" y="39"/>
                                        <a:pt x="46" y="39"/>
                                      </a:cubicBezTo>
                                      <a:cubicBezTo>
                                        <a:pt x="46" y="39"/>
                                        <a:pt x="50" y="36"/>
                                        <a:pt x="50" y="36"/>
                                      </a:cubicBezTo>
                                      <a:cubicBezTo>
                                        <a:pt x="50" y="36"/>
                                        <a:pt x="53" y="40"/>
                                        <a:pt x="54" y="40"/>
                                      </a:cubicBezTo>
                                      <a:cubicBezTo>
                                        <a:pt x="54" y="40"/>
                                        <a:pt x="54" y="40"/>
                                        <a:pt x="55" y="40"/>
                                      </a:cubicBezTo>
                                      <a:cubicBezTo>
                                        <a:pt x="55" y="40"/>
                                        <a:pt x="55" y="40"/>
                                        <a:pt x="56" y="40"/>
                                      </a:cubicBezTo>
                                      <a:cubicBezTo>
                                        <a:pt x="57" y="39"/>
                                        <a:pt x="58" y="38"/>
                                        <a:pt x="59" y="36"/>
                                      </a:cubicBezTo>
                                      <a:cubicBezTo>
                                        <a:pt x="59" y="36"/>
                                        <a:pt x="59" y="36"/>
                                        <a:pt x="59" y="36"/>
                                      </a:cubicBezTo>
                                      <a:cubicBezTo>
                                        <a:pt x="59" y="36"/>
                                        <a:pt x="63" y="39"/>
                                        <a:pt x="64" y="39"/>
                                      </a:cubicBezTo>
                                      <a:cubicBezTo>
                                        <a:pt x="64" y="39"/>
                                        <a:pt x="64" y="39"/>
                                        <a:pt x="64" y="39"/>
                                      </a:cubicBezTo>
                                      <a:cubicBezTo>
                                        <a:pt x="64" y="40"/>
                                        <a:pt x="62" y="43"/>
                                        <a:pt x="62" y="44"/>
                                      </a:cubicBezTo>
                                      <a:cubicBezTo>
                                        <a:pt x="62" y="45"/>
                                        <a:pt x="63" y="45"/>
                                        <a:pt x="63" y="46"/>
                                      </a:cubicBezTo>
                                      <a:cubicBezTo>
                                        <a:pt x="64" y="46"/>
                                        <a:pt x="68" y="46"/>
                                        <a:pt x="68" y="47"/>
                                      </a:cubicBezTo>
                                      <a:lnTo>
                                        <a:pt x="68" y="52"/>
                                      </a:lnTo>
                                      <a:close/>
                                      <a:moveTo>
                                        <a:pt x="55" y="8"/>
                                      </a:moveTo>
                                      <a:cubicBezTo>
                                        <a:pt x="52" y="8"/>
                                        <a:pt x="50" y="10"/>
                                        <a:pt x="50" y="13"/>
                                      </a:cubicBezTo>
                                      <a:cubicBezTo>
                                        <a:pt x="50" y="15"/>
                                        <a:pt x="52" y="17"/>
                                        <a:pt x="55" y="17"/>
                                      </a:cubicBezTo>
                                      <a:cubicBezTo>
                                        <a:pt x="57" y="17"/>
                                        <a:pt x="59" y="15"/>
                                        <a:pt x="59" y="13"/>
                                      </a:cubicBezTo>
                                      <a:cubicBezTo>
                                        <a:pt x="59" y="10"/>
                                        <a:pt x="57" y="8"/>
                                        <a:pt x="55" y="8"/>
                                      </a:cubicBezTo>
                                      <a:close/>
                                      <a:moveTo>
                                        <a:pt x="55" y="45"/>
                                      </a:moveTo>
                                      <a:cubicBezTo>
                                        <a:pt x="52" y="45"/>
                                        <a:pt x="50" y="47"/>
                                        <a:pt x="50" y="49"/>
                                      </a:cubicBezTo>
                                      <a:cubicBezTo>
                                        <a:pt x="50" y="52"/>
                                        <a:pt x="52" y="54"/>
                                        <a:pt x="55" y="54"/>
                                      </a:cubicBezTo>
                                      <a:cubicBezTo>
                                        <a:pt x="57" y="54"/>
                                        <a:pt x="59" y="52"/>
                                        <a:pt x="59" y="49"/>
                                      </a:cubicBezTo>
                                      <a:cubicBezTo>
                                        <a:pt x="59" y="47"/>
                                        <a:pt x="57" y="45"/>
                                        <a:pt x="55" y="45"/>
                                      </a:cubicBezTo>
                                      <a:close/>
                                    </a:path>
                                  </a:pathLst>
                                </a:custGeom>
                                <a:solidFill>
                                  <a:srgbClr val="f1f1f2"/>
                                </a:solidFill>
                                <a:ln w="9360">
                                  <a:noFill/>
                                </a:ln>
                              </wps:spPr>
                              <wps:style>
                                <a:lnRef idx="0"/>
                                <a:fillRef idx="0"/>
                                <a:effectRef idx="0"/>
                                <a:fontRef idx="minor"/>
                              </wps:style>
                              <wps:bodyPr/>
                            </wps:wsp>
                          </wpg:wgp>
                        </a:graphicData>
                      </a:graphic>
                    </wp:inline>
                  </w:drawing>
                </mc:Choice>
                <mc:Fallback>
                  <w:pict>
                    <v:group id="shape_0" alt="Group 2" style="position:absolute;margin-left:0pt;margin-top:-39.75pt;width:39.6pt;height:39.7pt" coordorigin="0,-795" coordsize="792,794">
                      <v:oval id="shape_0" path="l-2147483648,-2147483643l-2147483628,-2147483627l-2147483648,-2147483643l-2147483626,-2147483625xe" fillcolor="#e90649" stroked="f" o:allowincell="f" style="position:absolute;left:0;top:-795;width:791;height:793;mso-wrap-style:none;v-text-anchor:middle;mso-position-vertical:top">
                        <v:fill o:detectmouseclick="t" type="solid" color2="#16f9b6"/>
                        <v:stroke color="#3465a4" weight="12600" joinstyle="miter" endcap="flat"/>
                        <w10:wrap type="square"/>
                      </v:oval>
                    </v:group>
                  </w:pict>
                </mc:Fallback>
              </mc:AlternateContent>
            </w:r>
          </w:p>
        </w:tc>
        <w:tc>
          <w:tcPr>
            <w:tcW w:w="8965" w:type="dxa"/>
            <w:gridSpan w:val="2"/>
            <w:tcBorders>
              <w:bottom w:val="single" w:sz="8" w:space="0" w:color="E90649"/>
            </w:tcBorders>
            <w:vAlign w:val="bottom"/>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p>
            <w:pPr>
              <w:pStyle w:val="Normal"/>
              <w:widowControl/>
              <w:spacing w:lineRule="auto" w:line="240" w:before="0" w:after="0"/>
              <w:jc w:val="start"/>
              <w:rPr>
                <w:b/>
                <w:bCs/>
                <w:color w:val="E90649"/>
                <w:spacing w:val="20"/>
                <w:sz w:val="28"/>
                <w:szCs w:val="28"/>
              </w:rPr>
            </w:pPr>
            <w:r>
              <w:rPr>
                <w:rFonts w:eastAsia="Calibri" w:cs="Arial"/>
                <w:b/>
                <w:bCs/>
                <w:color w:val="E90649"/>
                <w:spacing w:val="20"/>
                <w:kern w:val="0"/>
                <w:sz w:val="28"/>
                <w:szCs w:val="28"/>
                <w:lang w:val="fr-FR" w:eastAsia="en-US" w:bidi="ar-SA"/>
              </w:rPr>
              <w:t>COMPÉTENCES TECHNIQUES</w:t>
            </w:r>
          </w:p>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c>
          <w:tcPr>
            <w:tcW w:w="8965" w:type="dxa"/>
            <w:gridSpan w:val="2"/>
            <w:tcBorders>
              <w:top w:val="single" w:sz="8" w:space="0" w:color="E90649"/>
            </w:tcBorders>
            <w:vAlign w:val="bottom"/>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p>
            <w:pPr>
              <w:pStyle w:val="ListParagraph"/>
              <w:widowControl/>
              <w:numPr>
                <w:ilvl w:val="0"/>
                <w:numId w:val="3"/>
              </w:numPr>
              <w:spacing w:lineRule="auto" w:line="480" w:before="0" w:after="0"/>
              <w:contextualSpacing/>
              <w:jc w:val="start"/>
              <w:rPr>
                <w:lang w:val="fr-FR"/>
              </w:rPr>
            </w:pPr>
            <w:sdt>
              <w:sdtPr>
                <w:alias w:val="Titre Catégorie"/>
                <w:tag w:val="Titre Catégorie"/>
                <w:id w:val="-1481223299"/>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Développement :</w:t>
                </w:r>
                <w:r>
                  <w:rPr>
                    <w:rFonts w:eastAsia="Calibri" w:cs="Arial" w:ascii="Calibri" w:hAnsi="Calibri"/>
                    <w:kern w:val="0"/>
                    <w:sz w:val="22"/>
                    <w:szCs w:val="22"/>
                    <w:lang w:val="fr-FR" w:eastAsia="en-US" w:bidi="ar-SA"/>
                  </w:rPr>
                </w:r>
              </w:sdtContent>
            </w:sdt>
            <w:r>
              <w:rPr>
                <w:rFonts w:eastAsia="Calibri" w:cs="Arial" w:ascii="Calibri" w:hAnsi="Calibri"/>
                <w:kern w:val="0"/>
                <w:sz w:val="22"/>
                <w:szCs w:val="22"/>
                <w:lang w:val="fr-FR" w:eastAsia="en-US" w:bidi="ar-SA"/>
              </w:rPr>
              <w:t xml:space="preserve"> </w:t>
            </w:r>
            <w:sdt>
              <w:sdtPr>
                <w:alias w:val="Compétences"/>
                <w:tag w:val="Compétences"/>
                <w:id w:val="406816580"/>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git, make, C, C++, valgrind, Java, Python, php, J</w:t>
                </w:r>
                <w:r>
                  <w:rPr>
                    <w:rStyle w:val="Texte"/>
                    <w:rFonts w:eastAsia="Calibri" w:cs="Arial" w:ascii="Calibri" w:hAnsi="Calibri"/>
                    <w:kern w:val="0"/>
                    <w:szCs w:val="22"/>
                    <w:lang w:val="fr-FR" w:eastAsia="en-US" w:bidi="ar-SA"/>
                  </w:rPr>
                  <w:t>ava</w:t>
                </w:r>
                <w:r>
                  <w:rPr>
                    <w:rStyle w:val="Texte"/>
                    <w:rFonts w:eastAsia="Calibri" w:cs="Arial" w:ascii="Calibri" w:hAnsi="Calibri"/>
                    <w:kern w:val="0"/>
                    <w:szCs w:val="22"/>
                    <w:lang w:val="fr-FR" w:eastAsia="en-US" w:bidi="ar-SA"/>
                  </w:rPr>
                  <w:t>S</w:t>
                </w:r>
                <w:r>
                  <w:rPr>
                    <w:rStyle w:val="Texte"/>
                    <w:rFonts w:eastAsia="Calibri" w:cs="Arial" w:ascii="Calibri" w:hAnsi="Calibri"/>
                    <w:kern w:val="0"/>
                    <w:szCs w:val="22"/>
                    <w:lang w:val="fr-FR" w:eastAsia="en-US" w:bidi="ar-SA"/>
                  </w:rPr>
                  <w:t>cript</w:t>
                </w:r>
                <w:r>
                  <w:rPr>
                    <w:rStyle w:val="Texte"/>
                    <w:rFonts w:eastAsia="Calibri" w:cs="Arial" w:ascii="Calibri" w:hAnsi="Calibri"/>
                    <w:kern w:val="0"/>
                    <w:szCs w:val="22"/>
                    <w:lang w:val="fr-FR" w:eastAsia="en-US" w:bidi="ar-SA"/>
                  </w:rPr>
                  <w:t>, SQL, ASM (x86_64, arm), R, documentation (Doxygen), tests (Cunit, Junit, unittest)</w:t>
                </w:r>
                <w:r>
                  <w:rPr>
                    <w:rFonts w:eastAsia="Calibri" w:cs="Arial" w:ascii="Calibri" w:hAnsi="Calibri"/>
                    <w:kern w:val="0"/>
                    <w:sz w:val="22"/>
                    <w:szCs w:val="22"/>
                    <w:lang w:val="fr-FR" w:eastAsia="en-US" w:bidi="ar-SA"/>
                  </w:rPr>
                </w:r>
              </w:sdtContent>
            </w:sdt>
          </w:p>
          <w:p>
            <w:pPr>
              <w:pStyle w:val="ListParagraph"/>
              <w:widowControl/>
              <w:numPr>
                <w:ilvl w:val="0"/>
                <w:numId w:val="3"/>
              </w:numPr>
              <w:spacing w:lineRule="auto" w:line="480" w:before="0" w:after="0"/>
              <w:contextualSpacing/>
              <w:jc w:val="start"/>
              <w:rPr>
                <w:lang w:val="fr-FR"/>
              </w:rPr>
            </w:pPr>
            <w:sdt>
              <w:sdtPr>
                <w:alias w:val="Titre Catégorie"/>
                <w:tag w:val="Titre Catégorie"/>
                <w:id w:val="1625735047"/>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Automatisation </w:t>
                </w:r>
                <w:r>
                  <w:rPr>
                    <w:rFonts w:eastAsia="Calibri" w:cs="Arial" w:ascii="Calibri" w:hAnsi="Calibri"/>
                    <w:kern w:val="0"/>
                    <w:sz w:val="22"/>
                    <w:szCs w:val="22"/>
                    <w:lang w:val="fr-FR" w:eastAsia="en-US" w:bidi="ar-SA"/>
                  </w:rPr>
                </w:r>
              </w:sdtContent>
            </w:sdt>
            <w:r>
              <w:rPr>
                <w:rFonts w:eastAsia="Calibri" w:cs="Arial" w:ascii="Calibri" w:hAnsi="Calibri"/>
                <w:kern w:val="0"/>
                <w:sz w:val="22"/>
                <w:szCs w:val="22"/>
                <w:lang w:val="fr-FR" w:eastAsia="en-US" w:bidi="ar-SA"/>
              </w:rPr>
              <w:t xml:space="preserve">: </w:t>
            </w:r>
            <w:sdt>
              <w:sdtPr>
                <w:alias w:val="Compétences"/>
                <w:tag w:val="Compétences"/>
                <w:id w:val="-126858992"/>
              </w:sdtPr>
              <w:sdtContent>
                <w:r>
                  <w:rPr>
                    <w:rStyle w:val="Texte"/>
                    <w:rFonts w:eastAsia="Calibri" w:cs="Arial" w:ascii="Calibri" w:hAnsi="Calibri"/>
                    <w:kern w:val="0"/>
                    <w:szCs w:val="22"/>
                    <w:lang w:val="fr-FR" w:eastAsia="en-US" w:bidi="ar-SA"/>
                  </w:rPr>
                </w:r>
                <w:r>
                  <w:rPr>
                    <w:rStyle w:val="Texte"/>
                    <w:rFonts w:eastAsia="Calibri" w:cs="Arial" w:ascii="Calibri" w:hAnsi="Calibri"/>
                    <w:kern w:val="0"/>
                    <w:szCs w:val="22"/>
                    <w:lang w:val="fr-FR" w:eastAsia="en-US" w:bidi="ar-SA"/>
                  </w:rPr>
                  <w:t>shell (bash, powershell), docker, github actions, gitlab CI/CD</w:t>
                </w:r>
                <w:r>
                  <w:rPr>
                    <w:rFonts w:eastAsia="Calibri" w:cs="Arial" w:ascii="Calibri" w:hAnsi="Calibri"/>
                    <w:kern w:val="0"/>
                    <w:sz w:val="22"/>
                    <w:szCs w:val="22"/>
                    <w:lang w:val="fr-FR" w:eastAsia="en-US" w:bidi="ar-SA"/>
                  </w:rPr>
                </w:r>
              </w:sdtContent>
            </w:sdt>
          </w:p>
          <w:p>
            <w:pPr>
              <w:pStyle w:val="ListParagraph"/>
              <w:widowControl/>
              <w:numPr>
                <w:ilvl w:val="0"/>
                <w:numId w:val="3"/>
              </w:numPr>
              <w:spacing w:lineRule="auto" w:line="480" w:before="0" w:after="0"/>
              <w:contextualSpacing/>
              <w:jc w:val="start"/>
              <w:rPr>
                <w:lang w:val="en-US"/>
              </w:rPr>
            </w:pPr>
            <w:sdt>
              <w:sdtPr>
                <w:alias w:val="Titre Catégorie"/>
                <w:tag w:val="Titre Catégorie"/>
                <w:id w:val="1826078946"/>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Cyber</w:t>
                </w:r>
                <w:r>
                  <w:rPr>
                    <w:rStyle w:val="TitreCatgorie"/>
                    <w:rFonts w:eastAsia="Calibri" w:cs="Arial" w:ascii="Calibri" w:hAnsi="Calibri"/>
                    <w:kern w:val="0"/>
                    <w:szCs w:val="22"/>
                    <w:lang w:val="en-US" w:eastAsia="en-US" w:bidi="ar-SA"/>
                  </w:rPr>
                  <w:t>sécurité </w:t>
                </w:r>
                <w:r>
                  <w:rPr>
                    <w:rFonts w:eastAsia="Calibri" w:cs="Arial" w:ascii="Calibri" w:hAnsi="Calibri"/>
                    <w:kern w:val="0"/>
                    <w:sz w:val="22"/>
                    <w:szCs w:val="22"/>
                    <w:lang w:val="fr-FR" w:eastAsia="en-US" w:bidi="ar-SA"/>
                  </w:rPr>
                </w:r>
              </w:sdtContent>
            </w:sdt>
            <w:r>
              <w:rPr>
                <w:rFonts w:eastAsia="Calibri" w:cs="Arial" w:ascii="Calibri" w:hAnsi="Calibri"/>
                <w:kern w:val="0"/>
                <w:sz w:val="22"/>
                <w:szCs w:val="22"/>
                <w:lang w:val="en-US" w:eastAsia="en-US" w:bidi="ar-SA"/>
              </w:rPr>
              <w:t xml:space="preserve">: </w:t>
            </w:r>
            <w:sdt>
              <w:sdtPr>
                <w:alias w:val="Compétences"/>
                <w:tag w:val="Compétences"/>
                <w:id w:val="205685151"/>
              </w:sdtPr>
              <w:sdtContent>
                <w:r>
                  <w:rPr>
                    <w:rStyle w:val="Texte"/>
                    <w:rFonts w:eastAsia="Calibri" w:cs="Arial" w:ascii="Calibri" w:hAnsi="Calibri"/>
                    <w:kern w:val="0"/>
                    <w:szCs w:val="22"/>
                    <w:lang w:val="en-US" w:eastAsia="en-US" w:bidi="ar-SA"/>
                  </w:rPr>
                </w:r>
                <w:r>
                  <w:rPr>
                    <w:rStyle w:val="Texte"/>
                    <w:rFonts w:eastAsia="Calibri" w:cs="Arial" w:ascii="Calibri" w:hAnsi="Calibri"/>
                    <w:kern w:val="0"/>
                    <w:szCs w:val="22"/>
                    <w:lang w:val="en-US" w:eastAsia="en-US" w:bidi="ar-SA"/>
                  </w:rPr>
                  <w:t xml:space="preserve">Fuzzing, code review, gestion des dépendances, veille sécurité </w:t>
                </w:r>
                <w:r>
                  <w:rPr>
                    <w:rFonts w:eastAsia="Calibri" w:cs="Arial" w:ascii="Calibri" w:hAnsi="Calibri"/>
                    <w:kern w:val="0"/>
                    <w:sz w:val="22"/>
                    <w:szCs w:val="22"/>
                    <w:lang w:val="fr-FR" w:eastAsia="en-US" w:bidi="ar-SA"/>
                  </w:rPr>
                </w:r>
              </w:sdtContent>
            </w:sdt>
          </w:p>
          <w:p>
            <w:pPr>
              <w:pStyle w:val="ListParagraph"/>
              <w:widowControl/>
              <w:numPr>
                <w:ilvl w:val="0"/>
                <w:numId w:val="3"/>
              </w:numPr>
              <w:spacing w:lineRule="auto" w:line="480" w:before="0" w:after="0"/>
              <w:contextualSpacing/>
              <w:jc w:val="start"/>
              <w:rPr>
                <w:rFonts w:ascii="Calibri" w:hAnsi="Calibri"/>
                <w:sz w:val="22"/>
                <w:szCs w:val="22"/>
              </w:rPr>
            </w:pPr>
            <w:sdt>
              <w:sdtPr>
                <w:alias w:val="Titre Catégorie"/>
                <w:tag w:val="Titre Catégorie"/>
                <w:id w:val="1377583978"/>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Systèmes d‘exploitation</w:t>
                </w:r>
                <w:r>
                  <w:rPr>
                    <w:rFonts w:eastAsia="Calibri" w:cs="Arial" w:ascii="Calibri" w:hAnsi="Calibri"/>
                    <w:kern w:val="0"/>
                    <w:sz w:val="22"/>
                    <w:szCs w:val="22"/>
                    <w:lang w:val="fr-FR" w:eastAsia="en-US" w:bidi="ar-SA"/>
                  </w:rPr>
                </w:r>
              </w:sdtContent>
            </w:sdt>
            <w:r>
              <w:rPr>
                <w:rStyle w:val="DefaultParagraphFont"/>
                <w:rFonts w:eastAsia="Calibri" w:cs="Arial" w:ascii="Calibri" w:hAnsi="Calibri"/>
                <w:b w:val="false"/>
                <w:bCs w:val="false"/>
                <w:caps w:val="false"/>
                <w:smallCaps w:val="false"/>
                <w:color w:val="auto"/>
                <w:kern w:val="0"/>
                <w:sz w:val="22"/>
                <w:szCs w:val="22"/>
                <w:lang w:val="fr-FR" w:eastAsia="en-US" w:bidi="ar-SA"/>
              </w:rPr>
              <w:t xml:space="preserve"> </w:t>
            </w:r>
            <w:r>
              <w:rPr>
                <w:rFonts w:eastAsia="Calibri" w:cs="Arial" w:ascii="Calibri" w:hAnsi="Calibri"/>
                <w:kern w:val="0"/>
                <w:sz w:val="22"/>
                <w:szCs w:val="22"/>
                <w:lang w:val="fr-FR" w:eastAsia="en-US" w:bidi="ar-SA"/>
              </w:rPr>
              <w:t xml:space="preserve">: </w:t>
            </w:r>
            <w:sdt>
              <w:sdtPr>
                <w:alias w:val="Compétences"/>
                <w:tag w:val="Compétences"/>
                <w:id w:val="-1962646370"/>
              </w:sdtPr>
              <w:sdtContent>
                <w:r>
                  <w:rPr>
                    <w:rFonts w:eastAsia="Calibri" w:cs="Arial" w:ascii="Calibri" w:hAnsi="Calibri"/>
                    <w:kern w:val="0"/>
                    <w:sz w:val="22"/>
                    <w:szCs w:val="22"/>
                    <w:lang w:val="fr-FR" w:eastAsia="en-US" w:bidi="ar-SA"/>
                  </w:rPr>
                </w:r>
                <w:r>
                  <w:rPr>
                    <w:rFonts w:eastAsia="Calibri" w:cs="Arial" w:ascii="Calibri" w:hAnsi="Calibri"/>
                    <w:kern w:val="0"/>
                    <w:sz w:val="22"/>
                    <w:szCs w:val="22"/>
                    <w:lang w:val="fr-FR" w:eastAsia="en-US" w:bidi="ar-SA"/>
                  </w:rPr>
                  <w:t xml:space="preserve"> </w:t>
                </w:r>
                <w:r>
                  <w:rPr>
                    <w:rStyle w:val="Texte"/>
                    <w:rFonts w:eastAsia="Calibri" w:cs="Arial" w:ascii="Calibri" w:hAnsi="Calibri"/>
                    <w:kern w:val="0"/>
                    <w:szCs w:val="22"/>
                    <w:lang w:val="fr-FR" w:eastAsia="en-US" w:bidi="ar-SA"/>
                  </w:rPr>
                  <w:t xml:space="preserve">GNU/Linux (Debian, Ubuntu, Parrot OS, Kali), Microsoft Windows, </w:t>
                </w:r>
                <w:r>
                  <w:rPr>
                    <w:rStyle w:val="Texte"/>
                    <w:rFonts w:eastAsia="Calibri" w:cs="Arial" w:ascii="Calibri" w:hAnsi="Calibri"/>
                    <w:kern w:val="0"/>
                    <w:szCs w:val="22"/>
                    <w:lang w:val="fr-FR" w:eastAsia="en-US" w:bidi="ar-SA"/>
                  </w:rPr>
                  <w:t>Unicorn engine,</w:t>
                </w:r>
                <w:r>
                  <w:rPr>
                    <w:rStyle w:val="Texte"/>
                    <w:rFonts w:eastAsia="Calibri" w:cs="Arial" w:ascii="Calibri" w:hAnsi="Calibri"/>
                    <w:kern w:val="0"/>
                    <w:szCs w:val="22"/>
                    <w:lang w:val="fr-FR" w:eastAsia="en-US" w:bidi="ar-SA"/>
                  </w:rPr>
                  <w:t xml:space="preserve"> QEMU, VirtualBox, VMware</w:t>
                </w:r>
                <w:r>
                  <w:rPr>
                    <w:rFonts w:eastAsia="Calibri" w:cs="Arial" w:ascii="Calibri" w:hAnsi="Calibri"/>
                    <w:kern w:val="0"/>
                    <w:sz w:val="22"/>
                    <w:szCs w:val="22"/>
                    <w:lang w:val="fr-FR" w:eastAsia="en-US" w:bidi="ar-SA"/>
                  </w:rPr>
                </w:r>
              </w:sdtContent>
            </w:sdt>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mc:AlternateContent>
                <mc:Choice Requires="wpg">
                  <w:drawing>
                    <wp:inline distT="0" distB="0" distL="0" distR="0">
                      <wp:extent cx="502920" cy="488950"/>
                      <wp:effectExtent l="0" t="0" r="0" b="6350"/>
                      <wp:docPr id="13" name="Group 4"/>
                      <a:graphic xmlns:a="http://schemas.openxmlformats.org/drawingml/2006/main">
                        <a:graphicData uri="http://schemas.microsoft.com/office/word/2010/wordprocessingGroup">
                          <wpg:wgp>
                            <wpg:cNvGrpSpPr/>
                            <wpg:grpSpPr>
                              <a:xfrm>
                                <a:off x="0" y="0"/>
                                <a:ext cx="502920" cy="488880"/>
                                <a:chOff x="0" y="0"/>
                                <a:chExt cx="502920" cy="488880"/>
                              </a:xfrm>
                            </wpg:grpSpPr>
                            <wps:wsp>
                              <wps:cNvPr id="14" name="Ellipse 4"/>
                              <wps:cNvSpPr/>
                              <wps:spPr>
                                <a:xfrm>
                                  <a:off x="0" y="0"/>
                                  <a:ext cx="502920" cy="488880"/>
                                </a:xfrm>
                                <a:prstGeom prst="ellipse">
                                  <a:avLst/>
                                </a:prstGeom>
                                <a:solidFill>
                                  <a:srgbClr val="e90649"/>
                                </a:solidFill>
                                <a:ln w="12600">
                                  <a:noFill/>
                                </a:ln>
                              </wps:spPr>
                              <wps:style>
                                <a:lnRef idx="0"/>
                                <a:fillRef idx="0"/>
                                <a:effectRef idx="0"/>
                                <a:fontRef idx="minor"/>
                              </wps:style>
                              <wps:bodyPr/>
                            </wps:wsp>
                            <pic:pic xmlns:pic="http://schemas.openxmlformats.org/drawingml/2006/picture">
                              <pic:nvPicPr>
                                <pic:cNvPr id="15" name="Graphique 1" descr="Porte-documents avec un remplissage uni"/>
                                <pic:cNvPicPr/>
                              </pic:nvPicPr>
                              <pic:blipFill>
                                <a:blip r:embed="rId7">
                                  <a:extLst>
                                    <a:ext uri="{96DAC541-7B7A-43D3-8B79-37D633B846F1}">
                                      <asvg:svgBlip xmlns:asvg="http://schemas.microsoft.com/office/drawing/2016/SVG/main" r:embed="rId8"/>
                                    </a:ext>
                                  </a:extLst>
                                </a:blip>
                                <a:stretch/>
                              </pic:blipFill>
                              <pic:spPr>
                                <a:xfrm>
                                  <a:off x="73080" y="60480"/>
                                  <a:ext cx="357480" cy="357480"/>
                                </a:xfrm>
                                <a:prstGeom prst="rect">
                                  <a:avLst/>
                                </a:prstGeom>
                                <a:noFill/>
                                <a:ln w="0">
                                  <a:noFill/>
                                </a:ln>
                              </pic:spPr>
                            </pic:pic>
                          </wpg:wgp>
                        </a:graphicData>
                      </a:graphic>
                    </wp:inline>
                  </w:drawing>
                </mc:Choice>
                <mc:Fallback>
                  <w:pict>
                    <v:group id="shape_0" alt="Group 4" style="position:absolute;margin-left:0pt;margin-top:-39.05pt;width:39.6pt;height:38.5pt" coordorigin="0,-781" coordsize="792,770">
                      <v:oval id="shape_0" path="l-2147483648,-2147483643l-2147483628,-2147483627l-2147483648,-2147483643l-2147483626,-2147483625xe" fillcolor="#e90649" stroked="f" o:allowincell="f" style="position:absolute;left:0;top:-781;width:791;height:769;mso-wrap-style:none;v-text-anchor:middle;mso-position-vertical:top">
                        <v:fill o:detectmouseclick="t" type="solid" color2="#16f9b6"/>
                        <v:stroke color="#3465a4" weight="12600" joinstyle="miter" endcap="flat"/>
                        <w10:wrap type="square"/>
                      </v:oval>
                      <v:shape id="shape_0" stroked="f" o:allowincell="f" style="position:absolute;left:115;top:-686;width:562;height:562;mso-wrap-style:none;v-text-anchor:middle;mso-position-vertical:top" type="_x0000_t75">
                        <v:imagedata r:id="rId9" o:detectmouseclick="t"/>
                        <v:stroke color="#3465a4" joinstyle="round" endcap="flat"/>
                        <w10:wrap type="square"/>
                      </v:shape>
                    </v:group>
                  </w:pict>
                </mc:Fallback>
              </mc:AlternateContent>
            </w:r>
          </w:p>
        </w:tc>
        <w:tc>
          <w:tcPr>
            <w:tcW w:w="8965" w:type="dxa"/>
            <w:gridSpan w:val="2"/>
            <w:tcBorders>
              <w:bottom w:val="single" w:sz="8" w:space="0" w:color="E90649"/>
            </w:tcBorders>
            <w:vAlign w:val="bottom"/>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p>
            <w:pPr>
              <w:pStyle w:val="Normal"/>
              <w:widowControl/>
              <w:spacing w:lineRule="auto" w:line="240" w:before="0" w:after="0"/>
              <w:jc w:val="start"/>
              <w:rPr>
                <w:b/>
                <w:bCs/>
                <w:color w:val="E90649"/>
                <w:spacing w:val="20"/>
                <w:sz w:val="28"/>
                <w:szCs w:val="28"/>
              </w:rPr>
            </w:pPr>
            <w:r>
              <w:rPr>
                <w:rFonts w:eastAsia="Calibri" w:cs="Arial"/>
                <w:b/>
                <w:bCs/>
                <w:color w:val="E90649"/>
                <w:spacing w:val="20"/>
                <w:kern w:val="0"/>
                <w:sz w:val="28"/>
                <w:szCs w:val="28"/>
                <w:lang w:val="fr-FR" w:eastAsia="en-US" w:bidi="ar-SA"/>
              </w:rPr>
              <w:t>EX</w:t>
            </w:r>
            <w:r>
              <w:rPr>
                <w:rFonts w:eastAsia="Calibri" w:cs="Arial"/>
                <w:b/>
                <w:bCs/>
                <w:color w:val="E90649"/>
                <w:spacing w:val="20"/>
                <w:kern w:val="0"/>
                <w:sz w:val="28"/>
                <w:szCs w:val="28"/>
                <w:lang w:val="fr-FR" w:eastAsia="en-US" w:bidi="ar-SA"/>
              </w:rPr>
              <w:t>PÉ</w:t>
            </w:r>
            <w:r>
              <w:rPr>
                <w:rFonts w:eastAsia="Calibri" w:cs="Arial"/>
                <w:b/>
                <w:bCs/>
                <w:color w:val="E90649"/>
                <w:spacing w:val="20"/>
                <w:kern w:val="0"/>
                <w:sz w:val="28"/>
                <w:szCs w:val="28"/>
                <w:lang w:val="fr-FR" w:eastAsia="en-US" w:bidi="ar-SA"/>
              </w:rPr>
              <w:t>RIENCES PROFESSIONNELLES</w:t>
            </w:r>
          </w:p>
          <w:p>
            <w:pPr>
              <w:pStyle w:val="ListParagraph"/>
              <w:widowControl/>
              <w:spacing w:lineRule="auto" w:line="240" w:before="0" w:after="0"/>
              <w:contextualSpacing/>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c>
          <w:tcPr>
            <w:tcW w:w="8965" w:type="dxa"/>
            <w:gridSpan w:val="2"/>
            <w:tcBorders/>
            <w:vAlign w:val="bottom"/>
          </w:tcPr>
          <w:p>
            <w:pPr>
              <w:pStyle w:val="ListParagraph"/>
              <w:widowControl/>
              <w:pBdr/>
              <w:spacing w:lineRule="auto" w:line="259" w:before="0" w:after="160"/>
              <w:ind w:start="755"/>
              <w:contextualSpacing/>
              <w:jc w:val="start"/>
              <w:rPr>
                <w:b w:val="false"/>
              </w:rPr>
            </w:pPr>
            <w:r>
              <w:rPr>
                <w:rFonts w:eastAsia="Calibri" w:cs="Arial" w:ascii="Calibri" w:hAnsi="Calibri"/>
                <w:b w:val="false"/>
                <w:kern w:val="0"/>
                <w:sz w:val="22"/>
                <w:szCs w:val="22"/>
                <w:lang w:val="fr-FR" w:eastAsia="en-US" w:bidi="ar-SA"/>
              </w:rPr>
            </w:r>
          </w:p>
          <w:p>
            <w:pPr>
              <w:pStyle w:val="ListParagraph"/>
              <w:widowControl/>
              <w:numPr>
                <w:ilvl w:val="0"/>
                <w:numId w:val="4"/>
              </w:numPr>
              <w:pBdr/>
              <w:spacing w:lineRule="auto" w:line="259" w:before="0" w:after="160"/>
              <w:ind w:hanging="360" w:start="755"/>
              <w:contextualSpacing/>
              <w:jc w:val="start"/>
              <w:rPr>
                <w:b w:val="false"/>
                <w:bCs w:val="false"/>
              </w:rPr>
            </w:pPr>
            <w:r>
              <w:rPr>
                <w:rStyle w:val="TitreCatgorie"/>
                <w:rFonts w:eastAsia="Calibri" w:cs="Arial" w:ascii="Calibri" w:hAnsi="Calibri"/>
                <w:b w:val="false"/>
                <w:bCs w:val="false"/>
                <w:kern w:val="0"/>
                <w:szCs w:val="22"/>
                <w:lang w:val="fr-FR" w:eastAsia="en-US" w:bidi="ar-SA"/>
              </w:rPr>
              <w:t>2025 | 6 MOIS :  Spécialiste sécurité logicielle – STMicroelectronics</w:t>
            </w:r>
          </w:p>
          <w:p>
            <w:pPr>
              <w:pStyle w:val="ListParagraph"/>
              <w:widowControl/>
              <w:numPr>
                <w:ilvl w:val="0"/>
                <w:numId w:val="4"/>
              </w:numPr>
              <w:pBdr/>
              <w:spacing w:lineRule="auto" w:line="259" w:before="0" w:after="160"/>
              <w:ind w:hanging="360" w:start="755"/>
              <w:contextualSpacing/>
              <w:jc w:val="start"/>
              <w:rPr>
                <w:rFonts w:ascii="Century Gothic" w:hAnsi="Century Gothic"/>
                <w:caps/>
                <w:color w:val="767A7D"/>
                <w:sz w:val="20"/>
                <w:szCs w:val="20"/>
                <w:lang w:val="en-US"/>
              </w:rPr>
            </w:pPr>
            <w:r>
              <w:rPr>
                <w:rStyle w:val="TitreCatgorie"/>
                <w:rFonts w:eastAsia="Calibri" w:cs="Arial" w:ascii="Calibri" w:hAnsi="Calibri"/>
                <w:b w:val="false"/>
                <w:bCs w:val="false"/>
                <w:kern w:val="0"/>
                <w:szCs w:val="22"/>
                <w:lang w:val="en-US" w:eastAsia="en-US" w:bidi="ar-SA"/>
              </w:rPr>
              <w:t>2024-2025 | 7 MOIS :  Consultant cybersécurité – solving company</w:t>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mc:AlternateContent>
                <mc:Choice Requires="wpg">
                  <w:drawing>
                    <wp:inline distT="0" distB="0" distL="0" distR="0">
                      <wp:extent cx="502920" cy="488950"/>
                      <wp:effectExtent l="0" t="0" r="0" b="6350"/>
                      <wp:docPr id="16" name="Group 6"/>
                      <a:graphic xmlns:a="http://schemas.openxmlformats.org/drawingml/2006/main">
                        <a:graphicData uri="http://schemas.microsoft.com/office/word/2010/wordprocessingGroup">
                          <wpg:wgp>
                            <wpg:cNvGrpSpPr/>
                            <wpg:grpSpPr>
                              <a:xfrm>
                                <a:off x="0" y="0"/>
                                <a:ext cx="502920" cy="488880"/>
                                <a:chOff x="0" y="0"/>
                                <a:chExt cx="502920" cy="488880"/>
                              </a:xfrm>
                            </wpg:grpSpPr>
                            <wps:wsp>
                              <wps:cNvPr id="17" name="Ellipse 5"/>
                              <wps:cNvSpPr/>
                              <wps:spPr>
                                <a:xfrm>
                                  <a:off x="0" y="0"/>
                                  <a:ext cx="502920" cy="488880"/>
                                </a:xfrm>
                                <a:prstGeom prst="ellipse">
                                  <a:avLst/>
                                </a:prstGeom>
                                <a:solidFill>
                                  <a:srgbClr val="e90649"/>
                                </a:solidFill>
                                <a:ln w="12600">
                                  <a:noFill/>
                                </a:ln>
                              </wps:spPr>
                              <wps:style>
                                <a:lnRef idx="0"/>
                                <a:fillRef idx="0"/>
                                <a:effectRef idx="0"/>
                                <a:fontRef idx="minor"/>
                              </wps:style>
                              <wps:bodyPr/>
                            </wps:wsp>
                            <wps:wsp>
                              <wps:cNvPr id="18" name="Freeform 3"/>
                              <wps:cNvSpPr/>
                              <wps:spPr>
                                <a:xfrm>
                                  <a:off x="95760" y="88920"/>
                                  <a:ext cx="311040" cy="311040"/>
                                </a:xfrm>
                                <a:custGeom>
                                  <a:avLst/>
                                  <a:gdLst>
                                    <a:gd name="textAreaLeft" fmla="*/ 0 w 176400"/>
                                    <a:gd name="textAreaRight" fmla="*/ 176760 w 176400"/>
                                    <a:gd name="textAreaTop" fmla="*/ 0 h 176400"/>
                                    <a:gd name="textAreaBottom" fmla="*/ 176760 h 176400"/>
                                    <a:gd name="GluePoint1X" fmla="*/ 2670 w 3722"/>
                                    <a:gd name="GluePoint1Y" fmla="*/ 3058 h 3706"/>
                                    <a:gd name="GluePoint2X" fmla="*/ 2658 w 3722"/>
                                    <a:gd name="GluePoint2Y" fmla="*/ 3275 h 3706"/>
                                    <a:gd name="GluePoint3X" fmla="*/ 3107 w 3722"/>
                                    <a:gd name="GluePoint3Y" fmla="*/ 2906 h 3706"/>
                                    <a:gd name="GluePoint4X" fmla="*/ 1976 w 3722"/>
                                    <a:gd name="GluePoint4Y" fmla="*/ 2581 h 3706"/>
                                    <a:gd name="GluePoint5X" fmla="*/ 2213 w 3722"/>
                                    <a:gd name="GluePoint5Y" fmla="*/ 3322 h 3706"/>
                                    <a:gd name="GluePoint6X" fmla="*/ 2471 w 3722"/>
                                    <a:gd name="GluePoint6Y" fmla="*/ 2944 h 3706"/>
                                    <a:gd name="GluePoint7X" fmla="*/ 1121 w 3722"/>
                                    <a:gd name="GluePoint7Y" fmla="*/ 2581 h 3706"/>
                                    <a:gd name="GluePoint8X" fmla="*/ 1331 w 3722"/>
                                    <a:gd name="GluePoint8Y" fmla="*/ 3098 h 3706"/>
                                    <a:gd name="GluePoint9X" fmla="*/ 1635 w 3722"/>
                                    <a:gd name="GluePoint9Y" fmla="*/ 3415 h 3706"/>
                                    <a:gd name="GluePoint10X" fmla="*/ 447 w 3722"/>
                                    <a:gd name="GluePoint10Y" fmla="*/ 2667 h 3706"/>
                                    <a:gd name="GluePoint11X" fmla="*/ 822 w 3722"/>
                                    <a:gd name="GluePoint11Y" fmla="*/ 3110 h 3706"/>
                                    <a:gd name="GluePoint12X" fmla="*/ 1189 w 3722"/>
                                    <a:gd name="GluePoint12Y" fmla="*/ 3292 h 3706"/>
                                    <a:gd name="GluePoint13X" fmla="*/ 943 w 3722"/>
                                    <a:gd name="GluePoint13Y" fmla="*/ 2784 h 3706"/>
                                    <a:gd name="GluePoint14X" fmla="*/ 2908 w 3722"/>
                                    <a:gd name="GluePoint14Y" fmla="*/ 1597 h 3706"/>
                                    <a:gd name="GluePoint15X" fmla="*/ 2879 w 3722"/>
                                    <a:gd name="GluePoint15Y" fmla="*/ 2358 h 3706"/>
                                    <a:gd name="GluePoint16X" fmla="*/ 3496 w 3722"/>
                                    <a:gd name="GluePoint16Y" fmla="*/ 1851 h 3706"/>
                                    <a:gd name="GluePoint17X" fmla="*/ 2879 w 3722"/>
                                    <a:gd name="GluePoint17Y" fmla="*/ 1341 h 3706"/>
                                    <a:gd name="GluePoint18X" fmla="*/ 2686 w 3722"/>
                                    <a:gd name="GluePoint18Y" fmla="*/ 2046 h 3706"/>
                                    <a:gd name="GluePoint19X" fmla="*/ 2647 w 3722"/>
                                    <a:gd name="GluePoint19Y" fmla="*/ 1341 h 3706"/>
                                    <a:gd name="GluePoint20X" fmla="*/ 1029 w 3722"/>
                                    <a:gd name="GluePoint20Y" fmla="*/ 1851 h 3706"/>
                                    <a:gd name="GluePoint21X" fmla="*/ 1745 w 3722"/>
                                    <a:gd name="GluePoint21Y" fmla="*/ 2358 h 3706"/>
                                    <a:gd name="GluePoint22X" fmla="*/ 239 w 3722"/>
                                    <a:gd name="GluePoint22Y" fmla="*/ 1642 h 3706"/>
                                    <a:gd name="GluePoint23X" fmla="*/ 276 w 3722"/>
                                    <a:gd name="GluePoint23Y" fmla="*/ 2259 h 3706"/>
                                    <a:gd name="GluePoint24X" fmla="*/ 804 w 3722"/>
                                    <a:gd name="GluePoint24Y" fmla="*/ 1851 h 3706"/>
                                    <a:gd name="GluePoint25X" fmla="*/ 2481 w 3722"/>
                                    <a:gd name="GluePoint25Y" fmla="*/ 345 h 3706"/>
                                    <a:gd name="GluePoint26X" fmla="*/ 2770 w 3722"/>
                                    <a:gd name="GluePoint26Y" fmla="*/ 893 h 3706"/>
                                    <a:gd name="GluePoint27X" fmla="*/ 3165 w 3722"/>
                                    <a:gd name="GluePoint27Y" fmla="*/ 872 h 3706"/>
                                    <a:gd name="GluePoint28X" fmla="*/ 2739 w 3722"/>
                                    <a:gd name="GluePoint28Y" fmla="*/ 479 h 3706"/>
                                    <a:gd name="GluePoint29X" fmla="*/ 1066 w 3722"/>
                                    <a:gd name="GluePoint29Y" fmla="*/ 430 h 3706"/>
                                    <a:gd name="GluePoint30X" fmla="*/ 618 w 3722"/>
                                    <a:gd name="GluePoint30Y" fmla="*/ 796 h 3706"/>
                                    <a:gd name="GluePoint31X" fmla="*/ 918 w 3722"/>
                                    <a:gd name="GluePoint31Y" fmla="*/ 1003 h 3706"/>
                                    <a:gd name="GluePoint32X" fmla="*/ 1182 w 3722"/>
                                    <a:gd name="GluePoint32Y" fmla="*/ 423 h 3706"/>
                                    <a:gd name="GluePoint33X" fmla="*/ 2541 w 3722"/>
                                    <a:gd name="GluePoint33Y" fmla="*/ 929 h 3706"/>
                                    <a:gd name="GluePoint34X" fmla="*/ 2291 w 3722"/>
                                    <a:gd name="GluePoint34Y" fmla="*/ 471 h 3706"/>
                                    <a:gd name="GluePoint35X" fmla="*/ 1976 w 3722"/>
                                    <a:gd name="GluePoint35Y" fmla="*/ 243 h 3706"/>
                                    <a:gd name="GluePoint36X" fmla="*/ 1479 w 3722"/>
                                    <a:gd name="GluePoint36Y" fmla="*/ 415 h 3706"/>
                                    <a:gd name="GluePoint37X" fmla="*/ 1215 w 3722"/>
                                    <a:gd name="GluePoint37Y" fmla="*/ 841 h 3706"/>
                                    <a:gd name="GluePoint38X" fmla="*/ 1859 w 3722"/>
                                    <a:gd name="GluePoint38Y" fmla="*/ 0 h 3706"/>
                                    <a:gd name="GluePoint39X" fmla="*/ 2483 w 3722"/>
                                    <a:gd name="GluePoint39Y" fmla="*/ 109 h 3706"/>
                                    <a:gd name="GluePoint40X" fmla="*/ 3028 w 3722"/>
                                    <a:gd name="GluePoint40Y" fmla="*/ 409 h 3706"/>
                                    <a:gd name="GluePoint41X" fmla="*/ 3429 w 3722"/>
                                    <a:gd name="GluePoint41Y" fmla="*/ 855 h 3706"/>
                                    <a:gd name="GluePoint42X" fmla="*/ 3674 w 3722"/>
                                    <a:gd name="GluePoint42Y" fmla="*/ 1432 h 3706"/>
                                    <a:gd name="GluePoint43X" fmla="*/ 3709 w 3722"/>
                                    <a:gd name="GluePoint43Y" fmla="*/ 2064 h 3706"/>
                                    <a:gd name="GluePoint44X" fmla="*/ 3530 w 3722"/>
                                    <a:gd name="GluePoint44Y" fmla="*/ 2668 h 3706"/>
                                    <a:gd name="GluePoint45X" fmla="*/ 3178 w 3722"/>
                                    <a:gd name="GluePoint45Y" fmla="*/ 3163 h 3706"/>
                                    <a:gd name="GluePoint46X" fmla="*/ 2679 w 3722"/>
                                    <a:gd name="GluePoint46Y" fmla="*/ 3513 h 3706"/>
                                    <a:gd name="GluePoint47X" fmla="*/ 2073 w 3722"/>
                                    <a:gd name="GluePoint47Y" fmla="*/ 3693 h 3706"/>
                                    <a:gd name="GluePoint48X" fmla="*/ 1439 w 3722"/>
                                    <a:gd name="GluePoint48Y" fmla="*/ 3658 h 3706"/>
                                    <a:gd name="GluePoint49X" fmla="*/ 860 w 3722"/>
                                    <a:gd name="GluePoint49Y" fmla="*/ 3414 h 3706"/>
                                    <a:gd name="GluePoint50X" fmla="*/ 410 w 3722"/>
                                    <a:gd name="GluePoint50Y" fmla="*/ 3014 h 3706"/>
                                    <a:gd name="GluePoint51X" fmla="*/ 107 w 3722"/>
                                    <a:gd name="GluePoint51Y" fmla="*/ 2473 h 3706"/>
                                    <a:gd name="GluePoint52X" fmla="*/ 0 w 3722"/>
                                    <a:gd name="GluePoint52Y" fmla="*/ 1851 h 3706"/>
                                    <a:gd name="GluePoint53X" fmla="*/ 107 w 3722"/>
                                    <a:gd name="GluePoint53Y" fmla="*/ 1230 h 3706"/>
                                    <a:gd name="GluePoint54X" fmla="*/ 410 w 3722"/>
                                    <a:gd name="GluePoint54Y" fmla="*/ 690 h 3706"/>
                                    <a:gd name="GluePoint55X" fmla="*/ 860 w 3722"/>
                                    <a:gd name="GluePoint55Y" fmla="*/ 292 h 3706"/>
                                    <a:gd name="GluePoint56X" fmla="*/ 1439 w 3722"/>
                                    <a:gd name="GluePoint56Y" fmla="*/ 49 h 37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3722" h="3706">
                                      <a:moveTo>
                                        <a:pt x="2834" y="2581"/>
                                      </a:moveTo>
                                      <a:lnTo>
                                        <a:pt x="2808" y="2684"/>
                                      </a:lnTo>
                                      <a:lnTo>
                                        <a:pt x="2778" y="2784"/>
                                      </a:lnTo>
                                      <a:lnTo>
                                        <a:pt x="2745" y="2881"/>
                                      </a:lnTo>
                                      <a:lnTo>
                                        <a:pt x="2709" y="2971"/>
                                      </a:lnTo>
                                      <a:lnTo>
                                        <a:pt x="2670" y="3058"/>
                                      </a:lnTo>
                                      <a:lnTo>
                                        <a:pt x="2627" y="3141"/>
                                      </a:lnTo>
                                      <a:lnTo>
                                        <a:pt x="2581" y="3219"/>
                                      </a:lnTo>
                                      <a:lnTo>
                                        <a:pt x="2533" y="3292"/>
                                      </a:lnTo>
                                      <a:lnTo>
                                        <a:pt x="2481" y="3361"/>
                                      </a:lnTo>
                                      <a:lnTo>
                                        <a:pt x="2571" y="3321"/>
                                      </a:lnTo>
                                      <a:lnTo>
                                        <a:pt x="2658" y="3275"/>
                                      </a:lnTo>
                                      <a:lnTo>
                                        <a:pt x="2742" y="3225"/>
                                      </a:lnTo>
                                      <a:lnTo>
                                        <a:pt x="2823" y="3169"/>
                                      </a:lnTo>
                                      <a:lnTo>
                                        <a:pt x="2900" y="3110"/>
                                      </a:lnTo>
                                      <a:lnTo>
                                        <a:pt x="2974" y="3046"/>
                                      </a:lnTo>
                                      <a:lnTo>
                                        <a:pt x="3043" y="2978"/>
                                      </a:lnTo>
                                      <a:lnTo>
                                        <a:pt x="3107" y="2906"/>
                                      </a:lnTo>
                                      <a:lnTo>
                                        <a:pt x="3168" y="2829"/>
                                      </a:lnTo>
                                      <a:lnTo>
                                        <a:pt x="3225" y="2750"/>
                                      </a:lnTo>
                                      <a:lnTo>
                                        <a:pt x="3275" y="2667"/>
                                      </a:lnTo>
                                      <a:lnTo>
                                        <a:pt x="3321" y="2581"/>
                                      </a:lnTo>
                                      <a:lnTo>
                                        <a:pt x="2834" y="2581"/>
                                      </a:lnTo>
                                      <a:close/>
                                      <a:moveTo>
                                        <a:pt x="1976" y="2581"/>
                                      </a:moveTo>
                                      <a:lnTo>
                                        <a:pt x="1976" y="3463"/>
                                      </a:lnTo>
                                      <a:lnTo>
                                        <a:pt x="2025" y="3446"/>
                                      </a:lnTo>
                                      <a:lnTo>
                                        <a:pt x="2073" y="3424"/>
                                      </a:lnTo>
                                      <a:lnTo>
                                        <a:pt x="2122" y="3395"/>
                                      </a:lnTo>
                                      <a:lnTo>
                                        <a:pt x="2168" y="3362"/>
                                      </a:lnTo>
                                      <a:lnTo>
                                        <a:pt x="2213" y="3322"/>
                                      </a:lnTo>
                                      <a:lnTo>
                                        <a:pt x="2257" y="3277"/>
                                      </a:lnTo>
                                      <a:lnTo>
                                        <a:pt x="2300" y="3226"/>
                                      </a:lnTo>
                                      <a:lnTo>
                                        <a:pt x="2342" y="3168"/>
                                      </a:lnTo>
                                      <a:lnTo>
                                        <a:pt x="2388" y="3098"/>
                                      </a:lnTo>
                                      <a:lnTo>
                                        <a:pt x="2432" y="3024"/>
                                      </a:lnTo>
                                      <a:lnTo>
                                        <a:pt x="2471" y="2944"/>
                                      </a:lnTo>
                                      <a:lnTo>
                                        <a:pt x="2509" y="2860"/>
                                      </a:lnTo>
                                      <a:lnTo>
                                        <a:pt x="2542" y="2772"/>
                                      </a:lnTo>
                                      <a:lnTo>
                                        <a:pt x="2573" y="2679"/>
                                      </a:lnTo>
                                      <a:lnTo>
                                        <a:pt x="2601" y="2581"/>
                                      </a:lnTo>
                                      <a:lnTo>
                                        <a:pt x="1976" y="2581"/>
                                      </a:lnTo>
                                      <a:close/>
                                      <a:moveTo>
                                        <a:pt x="1121" y="2581"/>
                                      </a:moveTo>
                                      <a:lnTo>
                                        <a:pt x="1148" y="2679"/>
                                      </a:lnTo>
                                      <a:lnTo>
                                        <a:pt x="1178" y="2772"/>
                                      </a:lnTo>
                                      <a:lnTo>
                                        <a:pt x="1211" y="2860"/>
                                      </a:lnTo>
                                      <a:lnTo>
                                        <a:pt x="1248" y="2945"/>
                                      </a:lnTo>
                                      <a:lnTo>
                                        <a:pt x="1288" y="3024"/>
                                      </a:lnTo>
                                      <a:lnTo>
                                        <a:pt x="1331" y="3098"/>
                                      </a:lnTo>
                                      <a:lnTo>
                                        <a:pt x="1377" y="3168"/>
                                      </a:lnTo>
                                      <a:lnTo>
                                        <a:pt x="1426" y="3233"/>
                                      </a:lnTo>
                                      <a:lnTo>
                                        <a:pt x="1476" y="3290"/>
                                      </a:lnTo>
                                      <a:lnTo>
                                        <a:pt x="1528" y="3339"/>
                                      </a:lnTo>
                                      <a:lnTo>
                                        <a:pt x="1581" y="3380"/>
                                      </a:lnTo>
                                      <a:lnTo>
                                        <a:pt x="1635" y="3415"/>
                                      </a:lnTo>
                                      <a:lnTo>
                                        <a:pt x="1690" y="3442"/>
                                      </a:lnTo>
                                      <a:lnTo>
                                        <a:pt x="1745" y="3463"/>
                                      </a:lnTo>
                                      <a:lnTo>
                                        <a:pt x="1745" y="2581"/>
                                      </a:lnTo>
                                      <a:lnTo>
                                        <a:pt x="1121" y="2581"/>
                                      </a:lnTo>
                                      <a:close/>
                                      <a:moveTo>
                                        <a:pt x="401" y="2581"/>
                                      </a:moveTo>
                                      <a:lnTo>
                                        <a:pt x="447" y="2667"/>
                                      </a:lnTo>
                                      <a:lnTo>
                                        <a:pt x="497" y="2750"/>
                                      </a:lnTo>
                                      <a:lnTo>
                                        <a:pt x="554" y="2829"/>
                                      </a:lnTo>
                                      <a:lnTo>
                                        <a:pt x="614" y="2906"/>
                                      </a:lnTo>
                                      <a:lnTo>
                                        <a:pt x="679" y="2978"/>
                                      </a:lnTo>
                                      <a:lnTo>
                                        <a:pt x="748" y="3046"/>
                                      </a:lnTo>
                                      <a:lnTo>
                                        <a:pt x="822" y="3110"/>
                                      </a:lnTo>
                                      <a:lnTo>
                                        <a:pt x="899" y="3169"/>
                                      </a:lnTo>
                                      <a:lnTo>
                                        <a:pt x="980" y="3225"/>
                                      </a:lnTo>
                                      <a:lnTo>
                                        <a:pt x="1064" y="3275"/>
                                      </a:lnTo>
                                      <a:lnTo>
                                        <a:pt x="1151" y="3321"/>
                                      </a:lnTo>
                                      <a:lnTo>
                                        <a:pt x="1241" y="3361"/>
                                      </a:lnTo>
                                      <a:lnTo>
                                        <a:pt x="1189" y="3292"/>
                                      </a:lnTo>
                                      <a:lnTo>
                                        <a:pt x="1140" y="3219"/>
                                      </a:lnTo>
                                      <a:lnTo>
                                        <a:pt x="1095" y="3141"/>
                                      </a:lnTo>
                                      <a:lnTo>
                                        <a:pt x="1052" y="3058"/>
                                      </a:lnTo>
                                      <a:lnTo>
                                        <a:pt x="1013" y="2971"/>
                                      </a:lnTo>
                                      <a:lnTo>
                                        <a:pt x="976" y="2881"/>
                                      </a:lnTo>
                                      <a:lnTo>
                                        <a:pt x="943" y="2784"/>
                                      </a:lnTo>
                                      <a:lnTo>
                                        <a:pt x="913" y="2684"/>
                                      </a:lnTo>
                                      <a:lnTo>
                                        <a:pt x="886" y="2581"/>
                                      </a:lnTo>
                                      <a:lnTo>
                                        <a:pt x="401" y="2581"/>
                                      </a:lnTo>
                                      <a:close/>
                                      <a:moveTo>
                                        <a:pt x="2879" y="1341"/>
                                      </a:moveTo>
                                      <a:lnTo>
                                        <a:pt x="2897" y="1469"/>
                                      </a:lnTo>
                                      <a:lnTo>
                                        <a:pt x="2908" y="1597"/>
                                      </a:lnTo>
                                      <a:lnTo>
                                        <a:pt x="2916" y="1725"/>
                                      </a:lnTo>
                                      <a:lnTo>
                                        <a:pt x="2919" y="1851"/>
                                      </a:lnTo>
                                      <a:lnTo>
                                        <a:pt x="2916" y="1976"/>
                                      </a:lnTo>
                                      <a:lnTo>
                                        <a:pt x="2908" y="2102"/>
                                      </a:lnTo>
                                      <a:lnTo>
                                        <a:pt x="2897" y="2229"/>
                                      </a:lnTo>
                                      <a:lnTo>
                                        <a:pt x="2879" y="2358"/>
                                      </a:lnTo>
                                      <a:lnTo>
                                        <a:pt x="3417" y="2358"/>
                                      </a:lnTo>
                                      <a:lnTo>
                                        <a:pt x="3446" y="2259"/>
                                      </a:lnTo>
                                      <a:lnTo>
                                        <a:pt x="3468" y="2158"/>
                                      </a:lnTo>
                                      <a:lnTo>
                                        <a:pt x="3484" y="2057"/>
                                      </a:lnTo>
                                      <a:lnTo>
                                        <a:pt x="3493" y="1954"/>
                                      </a:lnTo>
                                      <a:lnTo>
                                        <a:pt x="3496" y="1851"/>
                                      </a:lnTo>
                                      <a:lnTo>
                                        <a:pt x="3493" y="1746"/>
                                      </a:lnTo>
                                      <a:lnTo>
                                        <a:pt x="3483" y="1642"/>
                                      </a:lnTo>
                                      <a:lnTo>
                                        <a:pt x="3465" y="1540"/>
                                      </a:lnTo>
                                      <a:lnTo>
                                        <a:pt x="3442" y="1439"/>
                                      </a:lnTo>
                                      <a:lnTo>
                                        <a:pt x="3412" y="1341"/>
                                      </a:lnTo>
                                      <a:lnTo>
                                        <a:pt x="2879" y="1341"/>
                                      </a:lnTo>
                                      <a:close/>
                                      <a:moveTo>
                                        <a:pt x="1976" y="1341"/>
                                      </a:moveTo>
                                      <a:lnTo>
                                        <a:pt x="1976" y="2358"/>
                                      </a:lnTo>
                                      <a:lnTo>
                                        <a:pt x="2651" y="2358"/>
                                      </a:lnTo>
                                      <a:lnTo>
                                        <a:pt x="2666" y="2251"/>
                                      </a:lnTo>
                                      <a:lnTo>
                                        <a:pt x="2677" y="2147"/>
                                      </a:lnTo>
                                      <a:lnTo>
                                        <a:pt x="2686" y="2046"/>
                                      </a:lnTo>
                                      <a:lnTo>
                                        <a:pt x="2691" y="1947"/>
                                      </a:lnTo>
                                      <a:lnTo>
                                        <a:pt x="2692" y="1851"/>
                                      </a:lnTo>
                                      <a:lnTo>
                                        <a:pt x="2689" y="1724"/>
                                      </a:lnTo>
                                      <a:lnTo>
                                        <a:pt x="2681" y="1596"/>
                                      </a:lnTo>
                                      <a:lnTo>
                                        <a:pt x="2668" y="1468"/>
                                      </a:lnTo>
                                      <a:lnTo>
                                        <a:pt x="2647" y="1341"/>
                                      </a:lnTo>
                                      <a:lnTo>
                                        <a:pt x="1976" y="1341"/>
                                      </a:lnTo>
                                      <a:close/>
                                      <a:moveTo>
                                        <a:pt x="1074" y="1341"/>
                                      </a:moveTo>
                                      <a:lnTo>
                                        <a:pt x="1055" y="1468"/>
                                      </a:lnTo>
                                      <a:lnTo>
                                        <a:pt x="1041" y="1596"/>
                                      </a:lnTo>
                                      <a:lnTo>
                                        <a:pt x="1032" y="1724"/>
                                      </a:lnTo>
                                      <a:lnTo>
                                        <a:pt x="1029" y="1851"/>
                                      </a:lnTo>
                                      <a:lnTo>
                                        <a:pt x="1030" y="1947"/>
                                      </a:lnTo>
                                      <a:lnTo>
                                        <a:pt x="1036" y="2046"/>
                                      </a:lnTo>
                                      <a:lnTo>
                                        <a:pt x="1044" y="2147"/>
                                      </a:lnTo>
                                      <a:lnTo>
                                        <a:pt x="1056" y="2251"/>
                                      </a:lnTo>
                                      <a:lnTo>
                                        <a:pt x="1071" y="2358"/>
                                      </a:lnTo>
                                      <a:lnTo>
                                        <a:pt x="1745" y="2358"/>
                                      </a:lnTo>
                                      <a:lnTo>
                                        <a:pt x="1745" y="1341"/>
                                      </a:lnTo>
                                      <a:lnTo>
                                        <a:pt x="1074" y="1341"/>
                                      </a:lnTo>
                                      <a:close/>
                                      <a:moveTo>
                                        <a:pt x="309" y="1341"/>
                                      </a:moveTo>
                                      <a:lnTo>
                                        <a:pt x="279" y="1439"/>
                                      </a:lnTo>
                                      <a:lnTo>
                                        <a:pt x="256" y="1540"/>
                                      </a:lnTo>
                                      <a:lnTo>
                                        <a:pt x="239" y="1642"/>
                                      </a:lnTo>
                                      <a:lnTo>
                                        <a:pt x="229" y="1746"/>
                                      </a:lnTo>
                                      <a:lnTo>
                                        <a:pt x="226" y="1851"/>
                                      </a:lnTo>
                                      <a:lnTo>
                                        <a:pt x="229" y="1954"/>
                                      </a:lnTo>
                                      <a:lnTo>
                                        <a:pt x="238" y="2057"/>
                                      </a:lnTo>
                                      <a:lnTo>
                                        <a:pt x="254" y="2158"/>
                                      </a:lnTo>
                                      <a:lnTo>
                                        <a:pt x="276" y="2259"/>
                                      </a:lnTo>
                                      <a:lnTo>
                                        <a:pt x="305" y="2358"/>
                                      </a:lnTo>
                                      <a:lnTo>
                                        <a:pt x="842" y="2358"/>
                                      </a:lnTo>
                                      <a:lnTo>
                                        <a:pt x="825" y="2229"/>
                                      </a:lnTo>
                                      <a:lnTo>
                                        <a:pt x="813" y="2102"/>
                                      </a:lnTo>
                                      <a:lnTo>
                                        <a:pt x="806" y="1976"/>
                                      </a:lnTo>
                                      <a:lnTo>
                                        <a:pt x="804" y="1851"/>
                                      </a:lnTo>
                                      <a:lnTo>
                                        <a:pt x="806" y="1725"/>
                                      </a:lnTo>
                                      <a:lnTo>
                                        <a:pt x="813" y="1597"/>
                                      </a:lnTo>
                                      <a:lnTo>
                                        <a:pt x="825" y="1469"/>
                                      </a:lnTo>
                                      <a:lnTo>
                                        <a:pt x="842" y="1341"/>
                                      </a:lnTo>
                                      <a:lnTo>
                                        <a:pt x="309" y="1341"/>
                                      </a:lnTo>
                                      <a:close/>
                                      <a:moveTo>
                                        <a:pt x="2481" y="345"/>
                                      </a:moveTo>
                                      <a:lnTo>
                                        <a:pt x="2539" y="423"/>
                                      </a:lnTo>
                                      <a:lnTo>
                                        <a:pt x="2593" y="507"/>
                                      </a:lnTo>
                                      <a:lnTo>
                                        <a:pt x="2643" y="596"/>
                                      </a:lnTo>
                                      <a:lnTo>
                                        <a:pt x="2689" y="690"/>
                                      </a:lnTo>
                                      <a:lnTo>
                                        <a:pt x="2732" y="789"/>
                                      </a:lnTo>
                                      <a:lnTo>
                                        <a:pt x="2770" y="893"/>
                                      </a:lnTo>
                                      <a:lnTo>
                                        <a:pt x="2805" y="1003"/>
                                      </a:lnTo>
                                      <a:lnTo>
                                        <a:pt x="2834" y="1117"/>
                                      </a:lnTo>
                                      <a:lnTo>
                                        <a:pt x="3321" y="1117"/>
                                      </a:lnTo>
                                      <a:lnTo>
                                        <a:pt x="3274" y="1032"/>
                                      </a:lnTo>
                                      <a:lnTo>
                                        <a:pt x="3221" y="950"/>
                                      </a:lnTo>
                                      <a:lnTo>
                                        <a:pt x="3165" y="872"/>
                                      </a:lnTo>
                                      <a:lnTo>
                                        <a:pt x="3104" y="796"/>
                                      </a:lnTo>
                                      <a:lnTo>
                                        <a:pt x="3038" y="725"/>
                                      </a:lnTo>
                                      <a:lnTo>
                                        <a:pt x="2969" y="657"/>
                                      </a:lnTo>
                                      <a:lnTo>
                                        <a:pt x="2895" y="593"/>
                                      </a:lnTo>
                                      <a:lnTo>
                                        <a:pt x="2818" y="534"/>
                                      </a:lnTo>
                                      <a:lnTo>
                                        <a:pt x="2739" y="479"/>
                                      </a:lnTo>
                                      <a:lnTo>
                                        <a:pt x="2655" y="430"/>
                                      </a:lnTo>
                                      <a:lnTo>
                                        <a:pt x="2570" y="384"/>
                                      </a:lnTo>
                                      <a:lnTo>
                                        <a:pt x="2481" y="345"/>
                                      </a:lnTo>
                                      <a:close/>
                                      <a:moveTo>
                                        <a:pt x="1241" y="345"/>
                                      </a:moveTo>
                                      <a:lnTo>
                                        <a:pt x="1152" y="384"/>
                                      </a:lnTo>
                                      <a:lnTo>
                                        <a:pt x="1066" y="430"/>
                                      </a:lnTo>
                                      <a:lnTo>
                                        <a:pt x="983" y="479"/>
                                      </a:lnTo>
                                      <a:lnTo>
                                        <a:pt x="903" y="534"/>
                                      </a:lnTo>
                                      <a:lnTo>
                                        <a:pt x="827" y="593"/>
                                      </a:lnTo>
                                      <a:lnTo>
                                        <a:pt x="753" y="657"/>
                                      </a:lnTo>
                                      <a:lnTo>
                                        <a:pt x="684" y="725"/>
                                      </a:lnTo>
                                      <a:lnTo>
                                        <a:pt x="618" y="796"/>
                                      </a:lnTo>
                                      <a:lnTo>
                                        <a:pt x="557" y="872"/>
                                      </a:lnTo>
                                      <a:lnTo>
                                        <a:pt x="500" y="950"/>
                                      </a:lnTo>
                                      <a:lnTo>
                                        <a:pt x="448" y="1032"/>
                                      </a:lnTo>
                                      <a:lnTo>
                                        <a:pt x="401" y="1117"/>
                                      </a:lnTo>
                                      <a:lnTo>
                                        <a:pt x="886" y="1117"/>
                                      </a:lnTo>
                                      <a:lnTo>
                                        <a:pt x="918" y="1003"/>
                                      </a:lnTo>
                                      <a:lnTo>
                                        <a:pt x="951" y="893"/>
                                      </a:lnTo>
                                      <a:lnTo>
                                        <a:pt x="990" y="789"/>
                                      </a:lnTo>
                                      <a:lnTo>
                                        <a:pt x="1032" y="690"/>
                                      </a:lnTo>
                                      <a:lnTo>
                                        <a:pt x="1078" y="596"/>
                                      </a:lnTo>
                                      <a:lnTo>
                                        <a:pt x="1128" y="507"/>
                                      </a:lnTo>
                                      <a:lnTo>
                                        <a:pt x="1182" y="423"/>
                                      </a:lnTo>
                                      <a:lnTo>
                                        <a:pt x="1241" y="345"/>
                                      </a:lnTo>
                                      <a:close/>
                                      <a:moveTo>
                                        <a:pt x="1976" y="243"/>
                                      </a:moveTo>
                                      <a:lnTo>
                                        <a:pt x="1976" y="1117"/>
                                      </a:lnTo>
                                      <a:lnTo>
                                        <a:pt x="2601" y="1117"/>
                                      </a:lnTo>
                                      <a:lnTo>
                                        <a:pt x="2572" y="1021"/>
                                      </a:lnTo>
                                      <a:lnTo>
                                        <a:pt x="2541" y="929"/>
                                      </a:lnTo>
                                      <a:lnTo>
                                        <a:pt x="2506" y="841"/>
                                      </a:lnTo>
                                      <a:lnTo>
                                        <a:pt x="2470" y="757"/>
                                      </a:lnTo>
                                      <a:lnTo>
                                        <a:pt x="2429" y="679"/>
                                      </a:lnTo>
                                      <a:lnTo>
                                        <a:pt x="2387" y="604"/>
                                      </a:lnTo>
                                      <a:lnTo>
                                        <a:pt x="2341" y="536"/>
                                      </a:lnTo>
                                      <a:lnTo>
                                        <a:pt x="2291" y="471"/>
                                      </a:lnTo>
                                      <a:lnTo>
                                        <a:pt x="2242" y="415"/>
                                      </a:lnTo>
                                      <a:lnTo>
                                        <a:pt x="2191" y="366"/>
                                      </a:lnTo>
                                      <a:lnTo>
                                        <a:pt x="2139" y="325"/>
                                      </a:lnTo>
                                      <a:lnTo>
                                        <a:pt x="2086" y="290"/>
                                      </a:lnTo>
                                      <a:lnTo>
                                        <a:pt x="2032" y="263"/>
                                      </a:lnTo>
                                      <a:lnTo>
                                        <a:pt x="1976" y="243"/>
                                      </a:lnTo>
                                      <a:close/>
                                      <a:moveTo>
                                        <a:pt x="1745" y="243"/>
                                      </a:moveTo>
                                      <a:lnTo>
                                        <a:pt x="1690" y="263"/>
                                      </a:lnTo>
                                      <a:lnTo>
                                        <a:pt x="1636" y="290"/>
                                      </a:lnTo>
                                      <a:lnTo>
                                        <a:pt x="1582" y="325"/>
                                      </a:lnTo>
                                      <a:lnTo>
                                        <a:pt x="1530" y="366"/>
                                      </a:lnTo>
                                      <a:lnTo>
                                        <a:pt x="1479" y="415"/>
                                      </a:lnTo>
                                      <a:lnTo>
                                        <a:pt x="1430" y="471"/>
                                      </a:lnTo>
                                      <a:lnTo>
                                        <a:pt x="1382" y="536"/>
                                      </a:lnTo>
                                      <a:lnTo>
                                        <a:pt x="1335" y="604"/>
                                      </a:lnTo>
                                      <a:lnTo>
                                        <a:pt x="1292" y="679"/>
                                      </a:lnTo>
                                      <a:lnTo>
                                        <a:pt x="1251" y="757"/>
                                      </a:lnTo>
                                      <a:lnTo>
                                        <a:pt x="1215" y="841"/>
                                      </a:lnTo>
                                      <a:lnTo>
                                        <a:pt x="1181" y="928"/>
                                      </a:lnTo>
                                      <a:lnTo>
                                        <a:pt x="1149" y="1021"/>
                                      </a:lnTo>
                                      <a:lnTo>
                                        <a:pt x="1121" y="1117"/>
                                      </a:lnTo>
                                      <a:lnTo>
                                        <a:pt x="1745" y="1117"/>
                                      </a:lnTo>
                                      <a:lnTo>
                                        <a:pt x="1745" y="243"/>
                                      </a:lnTo>
                                      <a:close/>
                                      <a:moveTo>
                                        <a:pt x="1859" y="0"/>
                                      </a:moveTo>
                                      <a:lnTo>
                                        <a:pt x="1968" y="4"/>
                                      </a:lnTo>
                                      <a:lnTo>
                                        <a:pt x="2073" y="13"/>
                                      </a:lnTo>
                                      <a:lnTo>
                                        <a:pt x="2177" y="28"/>
                                      </a:lnTo>
                                      <a:lnTo>
                                        <a:pt x="2281" y="49"/>
                                      </a:lnTo>
                                      <a:lnTo>
                                        <a:pt x="2382" y="76"/>
                                      </a:lnTo>
                                      <a:lnTo>
                                        <a:pt x="2483" y="109"/>
                                      </a:lnTo>
                                      <a:lnTo>
                                        <a:pt x="2582" y="148"/>
                                      </a:lnTo>
                                      <a:lnTo>
                                        <a:pt x="2679" y="193"/>
                                      </a:lnTo>
                                      <a:lnTo>
                                        <a:pt x="2772" y="241"/>
                                      </a:lnTo>
                                      <a:lnTo>
                                        <a:pt x="2861" y="292"/>
                                      </a:lnTo>
                                      <a:lnTo>
                                        <a:pt x="2946" y="350"/>
                                      </a:lnTo>
                                      <a:lnTo>
                                        <a:pt x="3028" y="409"/>
                                      </a:lnTo>
                                      <a:lnTo>
                                        <a:pt x="3104" y="474"/>
                                      </a:lnTo>
                                      <a:lnTo>
                                        <a:pt x="3178" y="542"/>
                                      </a:lnTo>
                                      <a:lnTo>
                                        <a:pt x="3247" y="615"/>
                                      </a:lnTo>
                                      <a:lnTo>
                                        <a:pt x="3311" y="692"/>
                                      </a:lnTo>
                                      <a:lnTo>
                                        <a:pt x="3372" y="772"/>
                                      </a:lnTo>
                                      <a:lnTo>
                                        <a:pt x="3429" y="855"/>
                                      </a:lnTo>
                                      <a:lnTo>
                                        <a:pt x="3482" y="944"/>
                                      </a:lnTo>
                                      <a:lnTo>
                                        <a:pt x="3530" y="1036"/>
                                      </a:lnTo>
                                      <a:lnTo>
                                        <a:pt x="3574" y="1132"/>
                                      </a:lnTo>
                                      <a:lnTo>
                                        <a:pt x="3613" y="1230"/>
                                      </a:lnTo>
                                      <a:lnTo>
                                        <a:pt x="3646" y="1330"/>
                                      </a:lnTo>
                                      <a:lnTo>
                                        <a:pt x="3674" y="1432"/>
                                      </a:lnTo>
                                      <a:lnTo>
                                        <a:pt x="3694" y="1534"/>
                                      </a:lnTo>
                                      <a:lnTo>
                                        <a:pt x="3709" y="1639"/>
                                      </a:lnTo>
                                      <a:lnTo>
                                        <a:pt x="3719" y="1744"/>
                                      </a:lnTo>
                                      <a:lnTo>
                                        <a:pt x="3722" y="1851"/>
                                      </a:lnTo>
                                      <a:lnTo>
                                        <a:pt x="3719" y="1959"/>
                                      </a:lnTo>
                                      <a:lnTo>
                                        <a:pt x="3709" y="2064"/>
                                      </a:lnTo>
                                      <a:lnTo>
                                        <a:pt x="3694" y="2168"/>
                                      </a:lnTo>
                                      <a:lnTo>
                                        <a:pt x="3674" y="2272"/>
                                      </a:lnTo>
                                      <a:lnTo>
                                        <a:pt x="3646" y="2374"/>
                                      </a:lnTo>
                                      <a:lnTo>
                                        <a:pt x="3613" y="2473"/>
                                      </a:lnTo>
                                      <a:lnTo>
                                        <a:pt x="3574" y="2573"/>
                                      </a:lnTo>
                                      <a:lnTo>
                                        <a:pt x="3530" y="2668"/>
                                      </a:lnTo>
                                      <a:lnTo>
                                        <a:pt x="3482" y="2760"/>
                                      </a:lnTo>
                                      <a:lnTo>
                                        <a:pt x="3429" y="2848"/>
                                      </a:lnTo>
                                      <a:lnTo>
                                        <a:pt x="3372" y="2933"/>
                                      </a:lnTo>
                                      <a:lnTo>
                                        <a:pt x="3311" y="3014"/>
                                      </a:lnTo>
                                      <a:lnTo>
                                        <a:pt x="3247" y="3090"/>
                                      </a:lnTo>
                                      <a:lnTo>
                                        <a:pt x="3178" y="3163"/>
                                      </a:lnTo>
                                      <a:lnTo>
                                        <a:pt x="3104" y="3231"/>
                                      </a:lnTo>
                                      <a:lnTo>
                                        <a:pt x="3028" y="3296"/>
                                      </a:lnTo>
                                      <a:lnTo>
                                        <a:pt x="2946" y="3356"/>
                                      </a:lnTo>
                                      <a:lnTo>
                                        <a:pt x="2861" y="3414"/>
                                      </a:lnTo>
                                      <a:lnTo>
                                        <a:pt x="2772" y="3465"/>
                                      </a:lnTo>
                                      <a:lnTo>
                                        <a:pt x="2679" y="3513"/>
                                      </a:lnTo>
                                      <a:lnTo>
                                        <a:pt x="2582" y="3558"/>
                                      </a:lnTo>
                                      <a:lnTo>
                                        <a:pt x="2483" y="3597"/>
                                      </a:lnTo>
                                      <a:lnTo>
                                        <a:pt x="2382" y="3630"/>
                                      </a:lnTo>
                                      <a:lnTo>
                                        <a:pt x="2281" y="3657"/>
                                      </a:lnTo>
                                      <a:lnTo>
                                        <a:pt x="2177" y="3679"/>
                                      </a:lnTo>
                                      <a:lnTo>
                                        <a:pt x="2073" y="3693"/>
                                      </a:lnTo>
                                      <a:lnTo>
                                        <a:pt x="1968" y="3703"/>
                                      </a:lnTo>
                                      <a:lnTo>
                                        <a:pt x="1859" y="3706"/>
                                      </a:lnTo>
                                      <a:lnTo>
                                        <a:pt x="1752" y="3703"/>
                                      </a:lnTo>
                                      <a:lnTo>
                                        <a:pt x="1646" y="3693"/>
                                      </a:lnTo>
                                      <a:lnTo>
                                        <a:pt x="1542" y="3679"/>
                                      </a:lnTo>
                                      <a:lnTo>
                                        <a:pt x="1439" y="3658"/>
                                      </a:lnTo>
                                      <a:lnTo>
                                        <a:pt x="1337" y="3630"/>
                                      </a:lnTo>
                                      <a:lnTo>
                                        <a:pt x="1236" y="3597"/>
                                      </a:lnTo>
                                      <a:lnTo>
                                        <a:pt x="1137" y="3558"/>
                                      </a:lnTo>
                                      <a:lnTo>
                                        <a:pt x="1041" y="3515"/>
                                      </a:lnTo>
                                      <a:lnTo>
                                        <a:pt x="949" y="3465"/>
                                      </a:lnTo>
                                      <a:lnTo>
                                        <a:pt x="860" y="3414"/>
                                      </a:lnTo>
                                      <a:lnTo>
                                        <a:pt x="775" y="3358"/>
                                      </a:lnTo>
                                      <a:lnTo>
                                        <a:pt x="694" y="3297"/>
                                      </a:lnTo>
                                      <a:lnTo>
                                        <a:pt x="617" y="3231"/>
                                      </a:lnTo>
                                      <a:lnTo>
                                        <a:pt x="543" y="3164"/>
                                      </a:lnTo>
                                      <a:lnTo>
                                        <a:pt x="474" y="3090"/>
                                      </a:lnTo>
                                      <a:lnTo>
                                        <a:pt x="410" y="3014"/>
                                      </a:lnTo>
                                      <a:lnTo>
                                        <a:pt x="349" y="2933"/>
                                      </a:lnTo>
                                      <a:lnTo>
                                        <a:pt x="291" y="2850"/>
                                      </a:lnTo>
                                      <a:lnTo>
                                        <a:pt x="238" y="2761"/>
                                      </a:lnTo>
                                      <a:lnTo>
                                        <a:pt x="190" y="2668"/>
                                      </a:lnTo>
                                      <a:lnTo>
                                        <a:pt x="146" y="2573"/>
                                      </a:lnTo>
                                      <a:lnTo>
                                        <a:pt x="107" y="2473"/>
                                      </a:lnTo>
                                      <a:lnTo>
                                        <a:pt x="74" y="2374"/>
                                      </a:lnTo>
                                      <a:lnTo>
                                        <a:pt x="47" y="2272"/>
                                      </a:lnTo>
                                      <a:lnTo>
                                        <a:pt x="26" y="2168"/>
                                      </a:lnTo>
                                      <a:lnTo>
                                        <a:pt x="12" y="2064"/>
                                      </a:lnTo>
                                      <a:lnTo>
                                        <a:pt x="2" y="1959"/>
                                      </a:lnTo>
                                      <a:lnTo>
                                        <a:pt x="0" y="1851"/>
                                      </a:lnTo>
                                      <a:lnTo>
                                        <a:pt x="2" y="1744"/>
                                      </a:lnTo>
                                      <a:lnTo>
                                        <a:pt x="12" y="1639"/>
                                      </a:lnTo>
                                      <a:lnTo>
                                        <a:pt x="26" y="1534"/>
                                      </a:lnTo>
                                      <a:lnTo>
                                        <a:pt x="47" y="1431"/>
                                      </a:lnTo>
                                      <a:lnTo>
                                        <a:pt x="74" y="1330"/>
                                      </a:lnTo>
                                      <a:lnTo>
                                        <a:pt x="107" y="1230"/>
                                      </a:lnTo>
                                      <a:lnTo>
                                        <a:pt x="146" y="1132"/>
                                      </a:lnTo>
                                      <a:lnTo>
                                        <a:pt x="190" y="1036"/>
                                      </a:lnTo>
                                      <a:lnTo>
                                        <a:pt x="238" y="944"/>
                                      </a:lnTo>
                                      <a:lnTo>
                                        <a:pt x="291" y="855"/>
                                      </a:lnTo>
                                      <a:lnTo>
                                        <a:pt x="349" y="772"/>
                                      </a:lnTo>
                                      <a:lnTo>
                                        <a:pt x="410" y="690"/>
                                      </a:lnTo>
                                      <a:lnTo>
                                        <a:pt x="474" y="615"/>
                                      </a:lnTo>
                                      <a:lnTo>
                                        <a:pt x="543" y="542"/>
                                      </a:lnTo>
                                      <a:lnTo>
                                        <a:pt x="617" y="474"/>
                                      </a:lnTo>
                                      <a:lnTo>
                                        <a:pt x="694" y="409"/>
                                      </a:lnTo>
                                      <a:lnTo>
                                        <a:pt x="775" y="349"/>
                                      </a:lnTo>
                                      <a:lnTo>
                                        <a:pt x="860" y="292"/>
                                      </a:lnTo>
                                      <a:lnTo>
                                        <a:pt x="949" y="241"/>
                                      </a:lnTo>
                                      <a:lnTo>
                                        <a:pt x="1041" y="193"/>
                                      </a:lnTo>
                                      <a:lnTo>
                                        <a:pt x="1137" y="148"/>
                                      </a:lnTo>
                                      <a:lnTo>
                                        <a:pt x="1236" y="109"/>
                                      </a:lnTo>
                                      <a:lnTo>
                                        <a:pt x="1337" y="76"/>
                                      </a:lnTo>
                                      <a:lnTo>
                                        <a:pt x="1439" y="49"/>
                                      </a:lnTo>
                                      <a:lnTo>
                                        <a:pt x="1542" y="28"/>
                                      </a:lnTo>
                                      <a:lnTo>
                                        <a:pt x="1646" y="13"/>
                                      </a:lnTo>
                                      <a:lnTo>
                                        <a:pt x="1752" y="4"/>
                                      </a:lnTo>
                                      <a:lnTo>
                                        <a:pt x="1859" y="0"/>
                                      </a:lnTo>
                                      <a:close/>
                                    </a:path>
                                  </a:pathLst>
                                </a:custGeom>
                                <a:solidFill>
                                  <a:srgbClr val="f1f1f2"/>
                                </a:solidFill>
                                <a:ln w="0">
                                  <a:noFill/>
                                </a:ln>
                              </wps:spPr>
                              <wps:style>
                                <a:lnRef idx="0"/>
                                <a:fillRef idx="0"/>
                                <a:effectRef idx="0"/>
                                <a:fontRef idx="minor"/>
                              </wps:style>
                              <wps:bodyPr/>
                            </wps:wsp>
                          </wpg:wgp>
                        </a:graphicData>
                      </a:graphic>
                    </wp:inline>
                  </w:drawing>
                </mc:Choice>
                <mc:Fallback>
                  <w:pict>
                    <v:group id="shape_0" alt="Group 6" style="position:absolute;margin-left:0pt;margin-top:-39.05pt;width:39.6pt;height:38.5pt" coordorigin="0,-781" coordsize="792,770">
                      <v:oval id="shape_0" path="l-2147483648,-2147483643l-2147483628,-2147483627l-2147483648,-2147483643l-2147483626,-2147483625xe" fillcolor="#e90649" stroked="f" o:allowincell="f" style="position:absolute;left:0;top:-781;width:791;height:769;mso-wrap-style:none;v-text-anchor:middle;mso-position-vertical:top">
                        <v:fill o:detectmouseclick="t" type="solid" color2="#16f9b6"/>
                        <v:stroke color="#3465a4" weight="12600" joinstyle="miter" endcap="flat"/>
                        <w10:wrap type="square"/>
                      </v:oval>
                    </v:group>
                  </w:pict>
                </mc:Fallback>
              </mc:AlternateContent>
            </w:r>
          </w:p>
        </w:tc>
        <w:tc>
          <w:tcPr>
            <w:tcW w:w="8965" w:type="dxa"/>
            <w:gridSpan w:val="2"/>
            <w:tcBorders>
              <w:bottom w:val="single" w:sz="8" w:space="0" w:color="E40046"/>
            </w:tcBorders>
            <w:vAlign w:val="bottom"/>
          </w:tcPr>
          <w:p>
            <w:pPr>
              <w:pStyle w:val="Normal"/>
              <w:widowControl/>
              <w:spacing w:lineRule="auto" w:line="240" w:before="0" w:after="0"/>
              <w:jc w:val="start"/>
              <w:rPr>
                <w:b/>
                <w:bCs/>
                <w:color w:val="E90649"/>
                <w:spacing w:val="20"/>
                <w:sz w:val="28"/>
                <w:szCs w:val="28"/>
              </w:rPr>
            </w:pPr>
            <w:r>
              <w:rPr>
                <w:rFonts w:eastAsia="Calibri" w:cs="Arial"/>
                <w:b/>
                <w:bCs/>
                <w:color w:val="E90649"/>
                <w:spacing w:val="20"/>
                <w:kern w:val="0"/>
                <w:sz w:val="28"/>
                <w:szCs w:val="28"/>
                <w:lang w:val="fr-FR" w:eastAsia="en-US" w:bidi="ar-SA"/>
              </w:rPr>
              <w:t>NIVEAUX DE LANGUE</w:t>
            </w:r>
          </w:p>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c>
          <w:tcPr>
            <w:tcW w:w="8965" w:type="dxa"/>
            <w:gridSpan w:val="2"/>
            <w:tcBorders>
              <w:top w:val="single" w:sz="8" w:space="0" w:color="E40046"/>
            </w:tcBorders>
            <w:vAlign w:val="bottom"/>
          </w:tcPr>
          <w:p>
            <w:pPr>
              <w:pStyle w:val="ListParagraph"/>
              <w:widowControl/>
              <w:spacing w:lineRule="auto" w:line="480" w:before="0" w:after="0"/>
              <w:ind w:hanging="0" w:start="0"/>
              <w:contextualSpacing/>
              <w:jc w:val="start"/>
              <w:rPr>
                <w:rFonts w:ascii="Calibri" w:hAnsi="Calibri" w:eastAsia="Calibri" w:cs="Arial"/>
                <w:kern w:val="0"/>
                <w:sz w:val="22"/>
                <w:szCs w:val="22"/>
                <w:lang w:val="fr-FR" w:eastAsia="en-US" w:bidi="ar-SA"/>
              </w:rPr>
            </w:pPr>
            <w:r>
              <w:rPr>
                <w:rFonts w:eastAsia="Calibri" w:cs="Arial" w:ascii="Calibri" w:hAnsi="Calibri"/>
                <w:kern w:val="0"/>
                <w:sz w:val="22"/>
                <w:szCs w:val="22"/>
                <w:lang w:val="fr-FR" w:eastAsia="en-US" w:bidi="ar-SA"/>
              </w:rPr>
            </w:r>
          </w:p>
          <w:p>
            <w:pPr>
              <w:pStyle w:val="ListParagraph"/>
              <w:widowControl/>
              <w:numPr>
                <w:ilvl w:val="0"/>
                <w:numId w:val="3"/>
              </w:numPr>
              <w:spacing w:lineRule="auto" w:line="480" w:before="0" w:after="0"/>
              <w:contextualSpacing/>
              <w:jc w:val="start"/>
              <w:rPr>
                <w:rFonts w:ascii="Calibri" w:hAnsi="Calibri" w:eastAsia="Calibri" w:cs="Arial"/>
                <w:kern w:val="0"/>
                <w:sz w:val="22"/>
                <w:szCs w:val="22"/>
                <w:lang w:val="fr-FR" w:eastAsia="en-US" w:bidi="ar-SA"/>
              </w:rPr>
            </w:pPr>
            <w:sdt>
              <w:sdtPr>
                <w:alias w:val="Langue"/>
                <w:tag w:val="Langue"/>
                <w:id w:val="-218446491"/>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Anglais</w:t>
                </w:r>
                <w:r>
                  <w:rPr>
                    <w:rFonts w:eastAsia="Calibri" w:cs="Arial" w:ascii="Calibri" w:hAnsi="Calibri"/>
                    <w:kern w:val="0"/>
                    <w:sz w:val="22"/>
                    <w:szCs w:val="22"/>
                    <w:lang w:val="fr-FR" w:eastAsia="en-US" w:bidi="ar-SA"/>
                  </w:rPr>
                </w:r>
              </w:sdtContent>
            </w:sdt>
            <w:r>
              <w:rPr>
                <w:rStyle w:val="TitreCatgorie"/>
                <w:rFonts w:eastAsia="Calibri" w:cs="Arial" w:ascii="Calibri" w:hAnsi="Calibri"/>
                <w:kern w:val="0"/>
                <w:szCs w:val="22"/>
                <w:lang w:val="fr-FR" w:eastAsia="en-US" w:bidi="ar-SA"/>
              </w:rPr>
              <w:t xml:space="preserve"> : </w:t>
            </w:r>
            <w:sdt>
              <w:sdtPr>
                <w:alias w:val="Niveau langue"/>
                <w:tag w:val="Niveau langue"/>
                <w:id w:val="651188575"/>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niveau professionnel</w:t>
                </w:r>
                <w:r>
                  <w:rPr>
                    <w:rFonts w:eastAsia="Calibri" w:cs="Arial" w:ascii="Calibri" w:hAnsi="Calibri"/>
                    <w:kern w:val="0"/>
                    <w:sz w:val="22"/>
                    <w:szCs w:val="22"/>
                    <w:lang w:val="fr-FR" w:eastAsia="en-US" w:bidi="ar-SA"/>
                  </w:rPr>
                </w:r>
              </w:sdtContent>
            </w:sdt>
          </w:p>
          <w:p>
            <w:pPr>
              <w:pStyle w:val="ListParagraph"/>
              <w:widowControl/>
              <w:numPr>
                <w:ilvl w:val="0"/>
                <w:numId w:val="3"/>
              </w:numPr>
              <w:spacing w:lineRule="auto" w:line="240" w:before="0" w:after="0"/>
              <w:contextualSpacing/>
              <w:jc w:val="start"/>
              <w:rPr>
                <w:spacing w:val="20"/>
              </w:rPr>
            </w:pPr>
            <w:sdt>
              <w:sdtPr>
                <w:alias w:val="Langue"/>
                <w:tag w:val="Langue"/>
                <w:id w:val="1132588897"/>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Allemand</w:t>
                </w:r>
                <w:r>
                  <w:rPr>
                    <w:rFonts w:eastAsia="Calibri" w:cs="Arial" w:ascii="Calibri" w:hAnsi="Calibri"/>
                    <w:kern w:val="0"/>
                    <w:sz w:val="22"/>
                    <w:szCs w:val="22"/>
                    <w:lang w:val="fr-FR" w:eastAsia="en-US" w:bidi="ar-SA"/>
                  </w:rPr>
                </w:r>
              </w:sdtContent>
            </w:sdt>
            <w:r>
              <w:rPr>
                <w:rStyle w:val="TitreCatgorie"/>
                <w:rFonts w:eastAsia="Calibri" w:cs="Arial" w:ascii="Calibri" w:hAnsi="Calibri"/>
                <w:kern w:val="0"/>
                <w:szCs w:val="22"/>
                <w:lang w:val="fr-FR" w:eastAsia="en-US" w:bidi="ar-SA"/>
              </w:rPr>
              <w:t xml:space="preserve"> : </w:t>
            </w:r>
            <w:sdt>
              <w:sdtPr>
                <w:alias w:val="Niveau langue"/>
                <w:tag w:val="Niveau langue"/>
                <w:id w:val="-1074204336"/>
              </w:sdtPr>
              <w:sdtContent>
                <w:r>
                  <w:rPr>
                    <w:rStyle w:val="TitreCatgorie"/>
                    <w:rFonts w:eastAsia="Calibri" w:cs="Arial" w:ascii="Calibri" w:hAnsi="Calibri"/>
                    <w:kern w:val="0"/>
                    <w:szCs w:val="22"/>
                    <w:lang w:val="fr-FR" w:eastAsia="en-US" w:bidi="ar-SA"/>
                  </w:rPr>
                </w:r>
                <w:r>
                  <w:rPr>
                    <w:rStyle w:val="TitreCatgorie"/>
                    <w:rFonts w:eastAsia="Calibri" w:cs="Arial" w:ascii="Calibri" w:hAnsi="Calibri"/>
                    <w:kern w:val="0"/>
                    <w:szCs w:val="22"/>
                    <w:lang w:val="fr-FR" w:eastAsia="en-US" w:bidi="ar-SA"/>
                  </w:rPr>
                  <w:t>niveau Débutant</w:t>
                </w:r>
                <w:r>
                  <w:rPr>
                    <w:rFonts w:eastAsia="Calibri" w:cs="Arial" w:ascii="Calibri" w:hAnsi="Calibri"/>
                    <w:kern w:val="0"/>
                    <w:sz w:val="22"/>
                    <w:szCs w:val="22"/>
                    <w:lang w:val="fr-FR" w:eastAsia="en-US" w:bidi="ar-SA"/>
                  </w:rPr>
                </w:r>
              </w:sdtContent>
            </w:sdt>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drawing>
                <wp:anchor behindDoc="0" distT="0" distB="0" distL="0" distR="0" simplePos="0" locked="0" layoutInCell="1" allowOverlap="1" relativeHeight="43">
                  <wp:simplePos x="0" y="0"/>
                  <wp:positionH relativeFrom="column">
                    <wp:posOffset>35560</wp:posOffset>
                  </wp:positionH>
                  <wp:positionV relativeFrom="paragraph">
                    <wp:posOffset>17780</wp:posOffset>
                  </wp:positionV>
                  <wp:extent cx="444500" cy="444500"/>
                  <wp:effectExtent l="0" t="0" r="0" b="0"/>
                  <wp:wrapNone/>
                  <wp:docPr id="19" name="Graphique 4" descr="Empreinte digit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que 4" descr="Empreinte digitale avec un remplissage uni"/>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444500" cy="444500"/>
                          </a:xfrm>
                          <a:prstGeom prst="rect">
                            <a:avLst/>
                          </a:prstGeom>
                          <a:noFill/>
                        </pic:spPr>
                      </pic:pic>
                    </a:graphicData>
                  </a:graphic>
                </wp:anchor>
              </w:drawing>
              <mc:AlternateContent>
                <mc:Choice Requires="wps">
                  <w:drawing>
                    <wp:inline distT="0" distB="0" distL="0" distR="0">
                      <wp:extent cx="502920" cy="488950"/>
                      <wp:effectExtent l="0" t="0" r="0" b="6350"/>
                      <wp:docPr id="20" name="Ellipse 6"/>
                      <a:graphic xmlns:a="http://schemas.openxmlformats.org/drawingml/2006/main">
                        <a:graphicData uri="http://schemas.microsoft.com/office/word/2010/wordprocessingShape">
                          <wps:wsp>
                            <wps:cNvSpPr/>
                            <wps:spPr>
                              <a:xfrm>
                                <a:off x="0" y="0"/>
                                <a:ext cx="502920" cy="488880"/>
                              </a:xfrm>
                              <a:prstGeom prst="ellipse">
                                <a:avLst/>
                              </a:prstGeom>
                              <a:solidFill>
                                <a:srgbClr val="e90649"/>
                              </a:solidFill>
                              <a:ln w="12600">
                                <a:noFill/>
                              </a:ln>
                            </wps:spPr>
                            <wps:style>
                              <a:lnRef idx="0"/>
                              <a:fillRef idx="0"/>
                              <a:effectRef idx="0"/>
                              <a:fontRef idx="minor"/>
                            </wps:style>
                            <wps:bodyPr/>
                          </wps:wsp>
                        </a:graphicData>
                      </a:graphic>
                    </wp:inline>
                  </w:drawing>
                </mc:Choice>
                <mc:Fallback>
                  <w:pict>
                    <v:oval id="shape_0" path="l-2147483648,-2147483643l-2147483628,-2147483627l-2147483648,-2147483643l-2147483626,-2147483625xe" fillcolor="#e90649" stroked="f" o:allowincell="f" style="position:absolute;margin-left:0pt;margin-top:-39.05pt;width:39.55pt;height:38.45pt;mso-wrap-style:none;v-text-anchor:middle;mso-position-vertical:top">
                      <v:fill o:detectmouseclick="t" type="solid" color2="#16f9b6"/>
                      <v:stroke color="#3465a4" weight="12600" joinstyle="miter" endcap="flat"/>
                      <w10:wrap type="square"/>
                    </v:oval>
                  </w:pict>
                </mc:Fallback>
              </mc:AlternateContent>
            </w:r>
          </w:p>
        </w:tc>
        <w:tc>
          <w:tcPr>
            <w:tcW w:w="8965" w:type="dxa"/>
            <w:gridSpan w:val="2"/>
            <w:tcBorders>
              <w:bottom w:val="single" w:sz="8" w:space="0" w:color="E40046"/>
            </w:tcBorders>
            <w:vAlign w:val="center"/>
          </w:tcPr>
          <w:p>
            <w:pPr>
              <w:pStyle w:val="Normal"/>
              <w:widowControl/>
              <w:spacing w:lineRule="auto" w:line="240" w:before="0" w:after="0"/>
              <w:jc w:val="start"/>
              <w:rPr>
                <w:rFonts w:ascii="Calibri" w:hAnsi="Calibri"/>
                <w:bCs/>
                <w:caps w:val="false"/>
                <w:smallCaps w:val="false"/>
                <w:color w:val="E90649"/>
                <w:spacing w:val="20"/>
                <w:sz w:val="28"/>
                <w:szCs w:val="28"/>
              </w:rPr>
            </w:pPr>
            <w:r>
              <w:rPr>
                <w:rFonts w:eastAsia="Calibri" w:cs="Arial"/>
                <w:b/>
                <w:bCs/>
                <w:color w:val="E90649"/>
                <w:spacing w:val="20"/>
                <w:kern w:val="0"/>
                <w:sz w:val="28"/>
                <w:szCs w:val="28"/>
                <w:lang w:val="fr-FR" w:eastAsia="en-US" w:bidi="ar-SA"/>
              </w:rPr>
              <w:t>QUALITÉS</w:t>
            </w:r>
          </w:p>
        </w:tc>
      </w:tr>
      <w:tr>
        <w:trPr>
          <w:trHeight w:val="316" w:hRule="atLeast"/>
        </w:trPr>
        <w:tc>
          <w:tcPr>
            <w:tcW w:w="1120" w:type="dxa"/>
            <w:tcBorders/>
          </w:tcPr>
          <w:p>
            <w:pPr>
              <w:pStyle w:val="Normal"/>
              <w:widowControl/>
              <w:spacing w:lineRule="auto" w:line="240" w:before="0" w:after="0"/>
              <w:jc w:val="start"/>
              <w:rPr>
                <w:rFonts w:ascii="Calibri" w:hAnsi="Calibri" w:eastAsia="Calibri" w:cs="Arial"/>
                <w:kern w:val="0"/>
                <w:sz w:val="22"/>
                <w:szCs w:val="22"/>
                <w:lang w:val="fr-FR" w:eastAsia="en-US" w:bidi="ar-SA"/>
              </w:rPr>
            </w:pPr>
            <w:r>
              <w:rPr>
                <w:rFonts w:eastAsia="Calibri" w:cs="Arial"/>
                <w:kern w:val="0"/>
                <w:sz w:val="22"/>
                <w:szCs w:val="22"/>
                <w:lang w:val="fr-FR" w:eastAsia="en-US" w:bidi="ar-SA"/>
              </w:rPr>
            </w:r>
          </w:p>
        </w:tc>
        <w:tc>
          <w:tcPr>
            <w:tcW w:w="4482" w:type="dxa"/>
            <w:tcBorders>
              <w:top w:val="single" w:sz="8" w:space="0" w:color="E40046"/>
            </w:tcBorders>
            <w:vAlign w:val="bottom"/>
          </w:tcPr>
          <w:p>
            <w:pPr>
              <w:pStyle w:val="ListParagraph"/>
              <w:widowControl/>
              <w:spacing w:lineRule="auto" w:line="480" w:before="0" w:after="0"/>
              <w:ind w:start="786"/>
              <w:contextualSpacing/>
              <w:jc w:val="start"/>
              <w:rPr>
                <w:rStyle w:val="TitreCatgorie"/>
                <w:rFonts w:ascii="Calibri" w:hAnsi="Calibri" w:eastAsia="Calibri" w:cs="Arial"/>
                <w:kern w:val="0"/>
                <w:sz w:val="22"/>
                <w:szCs w:val="22"/>
                <w:lang w:val="fr-FR" w:eastAsia="en-US" w:bidi="ar-SA"/>
              </w:rPr>
            </w:pPr>
            <w:r>
              <w:rPr>
                <w:rFonts w:eastAsia="Calibri" w:cs="Arial" w:ascii="Calibri" w:hAnsi="Calibri"/>
                <w:kern w:val="0"/>
                <w:sz w:val="22"/>
                <w:szCs w:val="22"/>
                <w:lang w:val="fr-FR" w:eastAsia="en-US" w:bidi="ar-SA"/>
              </w:rPr>
            </w:r>
          </w:p>
          <w:p>
            <w:pPr>
              <w:pStyle w:val="ListParagraph"/>
              <w:widowControl/>
              <w:numPr>
                <w:ilvl w:val="0"/>
                <w:numId w:val="6"/>
              </w:numPr>
              <w:spacing w:lineRule="auto" w:line="480" w:before="0" w:after="0"/>
              <w:contextualSpacing/>
              <w:jc w:val="start"/>
              <w:rPr>
                <w:rFonts w:ascii="Calibri" w:hAnsi="Calibri" w:eastAsia="Calibri" w:cs="Arial"/>
                <w:kern w:val="0"/>
                <w:sz w:val="22"/>
                <w:szCs w:val="22"/>
                <w:lang w:val="fr-FR" w:eastAsia="en-US" w:bidi="ar-SA"/>
              </w:rPr>
            </w:pPr>
            <w:r>
              <w:rPr>
                <w:rStyle w:val="TitreCatgorie"/>
                <w:rFonts w:eastAsia="Calibri" w:cs="Arial" w:ascii="Calibri" w:hAnsi="Calibri"/>
                <w:kern w:val="0"/>
                <w:szCs w:val="22"/>
                <w:lang w:val="fr-FR" w:eastAsia="en-US" w:bidi="ar-SA"/>
              </w:rPr>
              <w:t>Curiosité</w:t>
            </w:r>
          </w:p>
          <w:p>
            <w:pPr>
              <w:pStyle w:val="ListParagraph"/>
              <w:widowControl/>
              <w:numPr>
                <w:ilvl w:val="0"/>
                <w:numId w:val="6"/>
              </w:numPr>
              <w:spacing w:lineRule="auto" w:line="480" w:before="0" w:after="0"/>
              <w:contextualSpacing/>
              <w:jc w:val="start"/>
              <w:rPr>
                <w:rFonts w:ascii="Calibri" w:hAnsi="Calibri" w:eastAsia="Calibri" w:cs="Arial"/>
                <w:kern w:val="0"/>
                <w:sz w:val="22"/>
                <w:szCs w:val="22"/>
                <w:lang w:val="fr-FR" w:eastAsia="en-US" w:bidi="ar-SA"/>
              </w:rPr>
            </w:pPr>
            <w:r>
              <w:rPr>
                <w:rStyle w:val="TitreCatgorie"/>
                <w:rFonts w:eastAsia="Calibri" w:cs="Arial" w:ascii="Calibri" w:hAnsi="Calibri"/>
                <w:kern w:val="0"/>
                <w:szCs w:val="22"/>
                <w:lang w:val="fr-FR" w:eastAsia="en-US" w:bidi="ar-SA"/>
              </w:rPr>
              <w:t>Bonne Communication</w:t>
            </w:r>
          </w:p>
        </w:tc>
        <w:tc>
          <w:tcPr>
            <w:tcW w:w="4483" w:type="dxa"/>
            <w:tcBorders>
              <w:top w:val="single" w:sz="8" w:space="0" w:color="E40046"/>
            </w:tcBorders>
          </w:tcPr>
          <w:p>
            <w:pPr>
              <w:pStyle w:val="ListParagraph"/>
              <w:widowControl/>
              <w:spacing w:lineRule="auto" w:line="480" w:before="0" w:after="0"/>
              <w:ind w:start="786"/>
              <w:contextualSpacing/>
              <w:jc w:val="start"/>
              <w:rPr>
                <w:rStyle w:val="TitreCatgorie"/>
                <w:rFonts w:ascii="Calibri" w:hAnsi="Calibri" w:eastAsia="Calibri" w:cs="Arial"/>
                <w:kern w:val="0"/>
                <w:sz w:val="22"/>
                <w:szCs w:val="22"/>
                <w:lang w:val="fr-FR" w:eastAsia="en-US" w:bidi="ar-SA"/>
              </w:rPr>
            </w:pPr>
            <w:r>
              <w:rPr>
                <w:rFonts w:eastAsia="Calibri" w:cs="Arial" w:ascii="Calibri" w:hAnsi="Calibri"/>
                <w:kern w:val="0"/>
                <w:sz w:val="22"/>
                <w:szCs w:val="22"/>
                <w:lang w:val="fr-FR" w:eastAsia="en-US" w:bidi="ar-SA"/>
              </w:rPr>
            </w:r>
          </w:p>
          <w:p>
            <w:pPr>
              <w:pStyle w:val="ListParagraph"/>
              <w:widowControl/>
              <w:numPr>
                <w:ilvl w:val="0"/>
                <w:numId w:val="6"/>
              </w:numPr>
              <w:spacing w:lineRule="auto" w:line="480" w:before="0" w:after="0"/>
              <w:contextualSpacing/>
              <w:jc w:val="start"/>
              <w:rPr>
                <w:rFonts w:ascii="Calibri" w:hAnsi="Calibri" w:eastAsia="Calibri" w:cs="Arial"/>
                <w:kern w:val="0"/>
                <w:sz w:val="22"/>
                <w:szCs w:val="22"/>
                <w:lang w:val="fr-FR" w:eastAsia="en-US" w:bidi="ar-SA"/>
              </w:rPr>
            </w:pPr>
            <w:r>
              <w:rPr>
                <w:rStyle w:val="TitreCatgorie"/>
                <w:rFonts w:eastAsia="Calibri" w:cs="Arial" w:ascii="Calibri" w:hAnsi="Calibri"/>
                <w:kern w:val="0"/>
                <w:szCs w:val="22"/>
                <w:lang w:val="fr-FR" w:eastAsia="en-US" w:bidi="ar-SA"/>
              </w:rPr>
              <w:t>Enthousiasme</w:t>
            </w:r>
          </w:p>
          <w:p>
            <w:pPr>
              <w:pStyle w:val="ListParagraph"/>
              <w:widowControl/>
              <w:numPr>
                <w:ilvl w:val="0"/>
                <w:numId w:val="6"/>
              </w:numPr>
              <w:spacing w:lineRule="auto" w:line="480" w:before="0" w:after="0"/>
              <w:contextualSpacing/>
              <w:jc w:val="start"/>
              <w:rPr>
                <w:rFonts w:ascii="Calibri" w:hAnsi="Calibri" w:eastAsia="Calibri" w:cs="Arial"/>
                <w:kern w:val="0"/>
                <w:sz w:val="22"/>
                <w:szCs w:val="22"/>
                <w:lang w:val="fr-FR" w:eastAsia="en-US" w:bidi="ar-SA"/>
              </w:rPr>
            </w:pPr>
            <w:r>
              <w:rPr>
                <w:rStyle w:val="TitreCatgorie"/>
                <w:rFonts w:eastAsia="Calibri" w:cs="Arial" w:ascii="Calibri" w:hAnsi="Calibri"/>
                <w:kern w:val="0"/>
                <w:szCs w:val="22"/>
                <w:lang w:val="fr-FR" w:eastAsia="en-US" w:bidi="ar-SA"/>
              </w:rPr>
              <w:t>organisation</w:t>
            </w:r>
          </w:p>
        </w:tc>
      </w:tr>
    </w:tbl>
    <w:p>
      <w:pPr>
        <w:pStyle w:val="ListParagraph"/>
        <w:ind w:start="1068"/>
        <w:rPr>
          <w:rFonts w:ascii="Calibri" w:hAnsi="Calibri"/>
          <w:b w:val="false"/>
          <w:caps w:val="false"/>
          <w:smallCaps w:val="false"/>
          <w:color w:val="auto"/>
          <w:sz w:val="18"/>
          <w:szCs w:val="18"/>
        </w:rPr>
      </w:pPr>
      <w:r>
        <w:rPr>
          <w:b w:val="false"/>
          <w:caps w:val="false"/>
          <w:smallCaps w:val="false"/>
          <w:color w:val="auto"/>
          <w:sz w:val="18"/>
          <w:szCs w:val="18"/>
        </w:rPr>
      </w:r>
    </w:p>
    <w:p>
      <w:pPr>
        <w:pStyle w:val="ListParagraph"/>
        <w:ind w:start="1068"/>
        <w:rPr>
          <w:rFonts w:ascii="Calibri" w:hAnsi="Calibri"/>
          <w:b w:val="false"/>
          <w:caps w:val="false"/>
          <w:smallCaps w:val="false"/>
          <w:color w:val="auto"/>
          <w:sz w:val="12"/>
          <w:szCs w:val="12"/>
        </w:rPr>
      </w:pPr>
      <w:r>
        <w:rPr>
          <w:b w:val="false"/>
          <w:caps w:val="false"/>
          <w:smallCaps w:val="false"/>
          <w:color w:val="auto"/>
          <w:sz w:val="12"/>
          <w:szCs w:val="12"/>
        </w:rPr>
      </w:r>
    </w:p>
    <w:p>
      <w:pPr>
        <w:pStyle w:val="Titreclient"/>
        <w:pBdr>
          <w:bottom w:val="single" w:sz="8" w:space="1" w:color="E40649"/>
        </w:pBdr>
        <w:rPr>
          <w:b/>
          <w:bCs/>
        </w:rPr>
      </w:pPr>
      <w:sdt>
        <w:sdtPr>
          <w:alias w:val="Intitulé du poste"/>
          <w:id w:val="-1157913963"/>
        </w:sdtPr>
        <w:sdtContent>
          <w:r>
            <w:rPr>
              <w:rStyle w:val="Style31"/>
              <w:b/>
              <w:bCs/>
            </w:rPr>
          </w:r>
          <w:r>
            <w:rPr>
              <w:rStyle w:val="Style31"/>
              <w:b/>
              <w:bCs/>
            </w:rPr>
            <w:t>Spécialiste sécurité logicielle</w:t>
          </w:r>
          <w:r>
            <w:rPr/>
          </w:r>
        </w:sdtContent>
      </w:sdt>
      <w:r>
        <w:rPr>
          <w:color w:val="767A7D"/>
          <w:sz w:val="32"/>
          <w:szCs w:val="32"/>
        </w:rPr>
        <w:t xml:space="preserve">  </w:t>
      </w:r>
      <w:r>
        <w:rPr/>
        <w:tab/>
      </w:r>
      <w:sdt>
        <w:sdtPr>
          <w:alias w:val="Nom de l'entreprise"/>
          <w:tag w:val="Nom de l'entreprise"/>
          <w:id w:val="-1933884739"/>
        </w:sdtPr>
        <w:sdtContent>
          <w:r>
            <w:rPr>
              <w:rStyle w:val="Style31"/>
              <w:b/>
              <w:bCs/>
            </w:rPr>
          </w:r>
          <w:r>
            <w:rPr>
              <w:rStyle w:val="Style31"/>
              <w:b/>
              <w:bCs/>
            </w:rPr>
            <w:t>STMicroelectronics</w:t>
          </w:r>
          <w:r>
            <w:rPr/>
          </w:r>
        </w:sdtContent>
      </w:sdt>
    </w:p>
    <w:tbl>
      <w:tblPr>
        <w:tblW w:w="3828" w:type="dxa"/>
        <w:jc w:val="end"/>
        <w:tblInd w:w="0" w:type="dxa"/>
        <w:tblLayout w:type="fixed"/>
        <w:tblCellMar>
          <w:top w:w="0" w:type="dxa"/>
          <w:start w:w="108" w:type="dxa"/>
          <w:bottom w:w="0" w:type="dxa"/>
          <w:end w:w="108" w:type="dxa"/>
        </w:tblCellMar>
      </w:tblPr>
      <w:tblGrid>
        <w:gridCol w:w="2519"/>
        <w:gridCol w:w="1309"/>
      </w:tblGrid>
      <w:tr>
        <w:trPr/>
        <w:tc>
          <w:tcPr>
            <w:tcW w:w="2519" w:type="dxa"/>
            <w:tcBorders>
              <w:end w:val="single" w:sz="4" w:space="0" w:color="808080"/>
            </w:tcBorders>
          </w:tcPr>
          <w:p>
            <w:pPr>
              <w:pStyle w:val="Footer"/>
              <w:widowControl/>
              <w:spacing w:before="0" w:after="0"/>
              <w:jc w:val="end"/>
              <w:rPr>
                <w:rFonts w:ascii="Calibri" w:hAnsi="Calibri" w:eastAsia="Calibri" w:cs="Arial"/>
                <w:kern w:val="0"/>
                <w:sz w:val="22"/>
                <w:szCs w:val="22"/>
                <w:lang w:val="fr-FR" w:eastAsia="en-US" w:bidi="ar-SA"/>
              </w:rPr>
            </w:pPr>
            <w:sdt>
              <w:sdtPr>
                <w:alias w:val="Date début"/>
                <w:tag w:val="Date début"/>
                <w:id w:val="-8368171"/>
                <w:date w:fullDate="2025-03-03T00:00:00Z">
                  <w:dateFormat w:val="MMMM yyyy"/>
                  <w:lid w:val="fr-FR"/>
                </w:date>
              </w:sdtPr>
              <w:sdtContent>
                <w:r>
                  <w:rPr>
                    <w:rStyle w:val="Style13"/>
                    <w:rFonts w:eastAsia="Calibri" w:cs="Arial" w:ascii="Calibri" w:hAnsi="Calibri"/>
                    <w:kern w:val="0"/>
                    <w:szCs w:val="22"/>
                    <w:lang w:val="fr-FR" w:eastAsia="en-US" w:bidi="ar-SA"/>
                  </w:rPr>
                </w:r>
                <w:r>
                  <w:rPr>
                    <w:rStyle w:val="Style13"/>
                    <w:rFonts w:eastAsia="Calibri" w:cs="Arial" w:ascii="Calibri" w:hAnsi="Calibri"/>
                    <w:kern w:val="0"/>
                    <w:szCs w:val="22"/>
                    <w:lang w:val="fr-FR" w:eastAsia="en-US" w:bidi="ar-SA"/>
                  </w:rPr>
                  <w:t>mars 2025</w:t>
                </w:r>
                <w:r>
                  <w:rPr>
                    <w:rFonts w:eastAsia="Calibri" w:cs="Arial" w:ascii="Calibri" w:hAnsi="Calibri"/>
                    <w:kern w:val="0"/>
                    <w:sz w:val="22"/>
                    <w:szCs w:val="22"/>
                    <w:lang w:val="fr-FR" w:eastAsia="en-US" w:bidi="ar-SA"/>
                  </w:rPr>
                </w:r>
              </w:sdtContent>
            </w:sdt>
            <w:r>
              <w:rPr>
                <w:rStyle w:val="Dates"/>
                <w:rFonts w:eastAsia="Calibri" w:cs="Arial" w:ascii="Calibri" w:hAnsi="Calibri"/>
                <w:kern w:val="0"/>
                <w:szCs w:val="22"/>
                <w:lang w:val="fr-FR" w:eastAsia="en-US" w:bidi="ar-SA"/>
              </w:rPr>
              <w:t xml:space="preserve"> </w:t>
            </w:r>
            <w:r>
              <w:rPr>
                <w:rFonts w:eastAsia="Calibri" w:cs="Arial" w:ascii="Century Gothic" w:hAnsi="Century Gothic"/>
                <w:color w:val="767A7D"/>
                <w:kern w:val="0"/>
                <w:sz w:val="20"/>
                <w:szCs w:val="20"/>
                <w:lang w:val="fr-FR" w:eastAsia="en-US" w:bidi="ar-SA"/>
              </w:rPr>
              <w:t xml:space="preserve">– </w:t>
            </w:r>
            <w:sdt>
              <w:sdtPr>
                <w:alias w:val="Date fin"/>
                <w:tag w:val="Date fin"/>
                <w:id w:val="-1310327277"/>
                <w:date w:fullDate="2025-08-29T00:00:00Z">
                  <w:dateFormat w:val="MMMM yyyy"/>
                  <w:lid w:val="fr-FR"/>
                </w:date>
              </w:sdtPr>
              <w:sdtContent>
                <w:r>
                  <w:rPr>
                    <w:rFonts w:eastAsia="Calibri" w:cs="Arial" w:ascii="Century Gothic" w:hAnsi="Century Gothic"/>
                    <w:color w:val="767A7D"/>
                    <w:kern w:val="0"/>
                    <w:sz w:val="20"/>
                    <w:szCs w:val="20"/>
                    <w:lang w:val="fr-FR" w:eastAsia="en-US" w:bidi="ar-SA"/>
                  </w:rPr>
                </w:r>
                <w:r>
                  <w:rPr>
                    <w:rFonts w:eastAsia="Calibri" w:cs="Arial" w:ascii="Century Gothic" w:hAnsi="Century Gothic"/>
                    <w:color w:val="767A7D"/>
                    <w:kern w:val="0"/>
                    <w:sz w:val="20"/>
                    <w:szCs w:val="20"/>
                    <w:lang w:val="fr-FR" w:eastAsia="en-US" w:bidi="ar-SA"/>
                  </w:rPr>
                  <w:t>août 2025</w:t>
                </w:r>
                <w:r>
                  <w:rPr>
                    <w:rFonts w:eastAsia="Calibri" w:cs="Arial" w:ascii="Calibri" w:hAnsi="Calibri"/>
                    <w:kern w:val="0"/>
                    <w:sz w:val="22"/>
                    <w:szCs w:val="22"/>
                    <w:lang w:val="fr-FR" w:eastAsia="en-US" w:bidi="ar-SA"/>
                  </w:rPr>
                </w:r>
              </w:sdtContent>
            </w:sdt>
            <w:r>
              <w:rPr>
                <w:rFonts w:eastAsia="Calibri" w:cs="Arial" w:ascii="Century Gothic" w:hAnsi="Century Gothic"/>
                <w:color w:val="767A7D"/>
                <w:kern w:val="0"/>
                <w:sz w:val="20"/>
                <w:szCs w:val="20"/>
                <w:lang w:val="fr-FR" w:eastAsia="en-US" w:bidi="ar-SA"/>
              </w:rPr>
              <w:t xml:space="preserve"> </w:t>
            </w:r>
          </w:p>
        </w:tc>
        <w:tc>
          <w:tcPr>
            <w:tcW w:w="1309" w:type="dxa"/>
            <w:tcBorders>
              <w:start w:val="single" w:sz="4" w:space="0" w:color="808080"/>
            </w:tcBorders>
          </w:tcPr>
          <w:p>
            <w:pPr>
              <w:pStyle w:val="Footer"/>
              <w:widowControl/>
              <w:spacing w:before="0" w:after="0"/>
              <w:jc w:val="start"/>
              <w:rPr>
                <w:rFonts w:ascii="Calibri" w:hAnsi="Calibri" w:eastAsia="Calibri" w:cs="Arial"/>
                <w:kern w:val="0"/>
                <w:sz w:val="22"/>
                <w:szCs w:val="22"/>
                <w:lang w:val="fr-FR" w:eastAsia="en-US" w:bidi="ar-SA"/>
              </w:rPr>
            </w:pPr>
            <w:sdt>
              <w:sdtPr>
                <w:alias w:val="Durée"/>
                <w:tag w:val="Durée"/>
                <w:id w:val="-1253278862"/>
              </w:sdtPr>
              <w:sdtContent>
                <w:r>
                  <w:rPr>
                    <w:rStyle w:val="Dates"/>
                    <w:rFonts w:eastAsia="Calibri" w:cs="Arial" w:ascii="Calibri" w:hAnsi="Calibri"/>
                    <w:kern w:val="0"/>
                    <w:szCs w:val="22"/>
                    <w:lang w:val="fr-FR" w:eastAsia="en-US" w:bidi="ar-SA"/>
                  </w:rPr>
                </w:r>
                <w:r>
                  <w:rPr>
                    <w:rStyle w:val="Dates"/>
                    <w:rFonts w:eastAsia="Calibri" w:cs="Arial" w:ascii="Calibri" w:hAnsi="Calibri"/>
                    <w:kern w:val="0"/>
                    <w:szCs w:val="22"/>
                    <w:lang w:val="fr-FR" w:eastAsia="en-US" w:bidi="ar-SA"/>
                  </w:rPr>
                  <w:t>6 mois</w:t>
                </w:r>
                <w:r>
                  <w:rPr>
                    <w:rFonts w:eastAsia="Calibri" w:cs="Arial" w:ascii="Calibri" w:hAnsi="Calibri"/>
                    <w:kern w:val="0"/>
                    <w:sz w:val="22"/>
                    <w:szCs w:val="22"/>
                    <w:lang w:val="fr-FR" w:eastAsia="en-US" w:bidi="ar-SA"/>
                  </w:rPr>
                </w:r>
              </w:sdtContent>
            </w:sdt>
          </w:p>
        </w:tc>
      </w:tr>
    </w:tbl>
    <w:p>
      <w:pPr>
        <w:pStyle w:val="Normal"/>
        <w:rPr/>
      </w:pPr>
      <w:r>
        <w:rPr/>
        <mc:AlternateContent>
          <mc:Choice Requires="wps">
            <w:drawing>
              <wp:anchor behindDoc="1" distT="0" distB="0" distL="114300" distR="114300" simplePos="0" locked="0" layoutInCell="0" allowOverlap="1" relativeHeight="45">
                <wp:simplePos x="0" y="0"/>
                <wp:positionH relativeFrom="column">
                  <wp:posOffset>0</wp:posOffset>
                </wp:positionH>
                <wp:positionV relativeFrom="paragraph">
                  <wp:posOffset>85725</wp:posOffset>
                </wp:positionV>
                <wp:extent cx="5714365" cy="595630"/>
                <wp:effectExtent l="1270" t="635" r="635" b="635"/>
                <wp:wrapSquare wrapText="bothSides"/>
                <wp:docPr id="21" name="Rectangle: Rounded Corners 39"/>
                <a:graphic xmlns:a="http://schemas.openxmlformats.org/drawingml/2006/main">
                  <a:graphicData uri="http://schemas.microsoft.com/office/word/2010/wordprocessingShape">
                    <wps:wsp>
                      <wps:cNvSpPr/>
                      <wps:spPr>
                        <a:xfrm>
                          <a:off x="0" y="0"/>
                          <a:ext cx="5714280" cy="595800"/>
                        </a:xfrm>
                        <a:prstGeom prst="roundRect">
                          <a:avLst>
                            <a:gd name="adj" fmla="val 16667"/>
                          </a:avLst>
                        </a:prstGeom>
                        <a:solidFill>
                          <a:srgbClr val="e40649"/>
                        </a:solidFill>
                        <a:ln w="12600">
                          <a:noFill/>
                        </a:ln>
                      </wps:spPr>
                      <wps:style>
                        <a:lnRef idx="0"/>
                        <a:fillRef idx="0"/>
                        <a:effectRef idx="0"/>
                        <a:fontRef idx="minor"/>
                      </wps:style>
                      <wps:txbx>
                        <w:txbxContent>
                          <w:p>
                            <w:pPr>
                              <w:spacing w:before="0" w:after="0" w:lineRule="auto" w:line="240"/>
                              <w:rPr/>
                            </w:pPr>
                            <w:r>
                              <w:rPr>
                                <w:b/>
                                <w:color w:val="F1F1F2"/>
                                <w:sz w:val="20"/>
                              </w:rPr>
                              <w:t>C, C++, ASM arm, ASM x86, gcc, arm-none-eabi-gcc, Python, unicorn, Ubuntu, bash, afl-fuzz, afl-cmin, make, valgrind, ghidra, cartographer, asan, ubsan, Unicorn engine, QEMU, lcov, gdb, FUSE</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40649" stroked="f" o:allowincell="f" style="position:absolute;margin-left:0pt;margin-top:6.75pt;width:449.9pt;height:46.85pt;mso-wrap-style:square;v-text-anchor:middle">
                <v:textbox>
                  <w:txbxContent>
                    <w:p>
                      <w:pPr>
                        <w:spacing w:before="0" w:after="0" w:lineRule="auto" w:line="240"/>
                        <w:rPr/>
                      </w:pPr>
                      <w:r>
                        <w:rPr>
                          <w:b/>
                          <w:color w:val="F1F1F2"/>
                          <w:sz w:val="20"/>
                        </w:rPr>
                        <w:t>C, C++, ASM arm, ASM x86, gcc, arm-none-eabi-gcc, Python, unicorn, Ubuntu, bash, afl-fuzz, afl-cmin, make, valgrind, ghidra, cartographer, asan, ubsan, Unicorn engine, QEMU, lcov, gdb, FUSE</w:t>
                      </w:r>
                    </w:p>
                  </w:txbxContent>
                </v:textbox>
                <v:fill o:detectmouseclick="t" type="solid" color2="#1bf9b6"/>
                <v:stroke color="#3465a4" weight="12600" joinstyle="miter" endcap="flat"/>
                <w10:wrap type="square"/>
              </v:roundrect>
            </w:pict>
          </mc:Fallback>
        </mc:AlternateContent>
      </w:r>
    </w:p>
    <w:p>
      <w:pPr>
        <w:pStyle w:val="Normal"/>
        <w:rPr/>
      </w:pPr>
      <w:r>
        <w:rPr/>
      </w:r>
    </w:p>
    <w:p>
      <w:pPr>
        <w:pStyle w:val="Normal"/>
        <w:rPr/>
      </w:pPr>
      <w:r>
        <w:rPr/>
        <mc:AlternateContent>
          <mc:Choice Requires="wps">
            <w:drawing>
              <wp:anchor behindDoc="1" distT="0" distB="0" distL="0" distR="635" simplePos="0" locked="0" layoutInCell="1" allowOverlap="1" relativeHeight="46">
                <wp:simplePos x="0" y="0"/>
                <wp:positionH relativeFrom="column">
                  <wp:posOffset>0</wp:posOffset>
                </wp:positionH>
                <wp:positionV relativeFrom="paragraph">
                  <wp:posOffset>160020</wp:posOffset>
                </wp:positionV>
                <wp:extent cx="5714365" cy="882015"/>
                <wp:effectExtent l="1270" t="1270" r="0" b="0"/>
                <wp:wrapNone/>
                <wp:docPr id="22" name="Rectangle: Rounded Corners 40"/>
                <a:graphic xmlns:a="http://schemas.openxmlformats.org/drawingml/2006/main">
                  <a:graphicData uri="http://schemas.microsoft.com/office/word/2010/wordprocessingShape">
                    <wps:wsp>
                      <wps:cNvSpPr/>
                      <wps:spPr>
                        <a:xfrm>
                          <a:off x="0" y="0"/>
                          <a:ext cx="5714280" cy="882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592823507"/>
                              </w:sdtPr>
                              <w:sdtContent>
                                <w:r>
                                  <w:rPr>
                                    <w:rStyle w:val="Style41"/>
                                  </w:rPr>
                                </w:r>
                                <w:r>
                                  <w:rPr>
                                    <w:rStyle w:val="Style41"/>
                                  </w:rPr>
                                  <w:t>Julien Lancia, mon tuteur de stage, voulait améliorer l’efficacité du fuzzing (tests logiciel avec des entrées pseudo-aléatoires) pour le bootloader MCUboot</w:t>
                                </w:r>
                                <w:r>
                                  <w:rPr/>
                                </w:r>
                              </w:sdtContent>
                            </w:sdt>
                            <w:r>
                              <w:rPr>
                                <w:rStyle w:val="Style41"/>
                              </w:rPr>
                              <w:t xml:space="preserve">. </w:t>
                            </w:r>
                            <w:r>
                              <w:rPr>
                                <w:rStyle w:val="Style41"/>
                              </w:rPr>
                              <w:t>Ce logiciel est utilisé pour charger des applications sécurisée</w:t>
                            </w:r>
                            <w:r>
                              <w:rPr>
                                <w:rStyle w:val="Style41"/>
                              </w:rPr>
                              <w:t>s</w:t>
                            </w:r>
                            <w:r>
                              <w:rPr>
                                <w:rStyle w:val="Style41"/>
                              </w:rPr>
                              <w:t xml:space="preserve"> sur les systèmes embarqués. Je travaillais avec Julien Lancia </w:t>
                            </w:r>
                            <w:r>
                              <w:rPr>
                                <w:rStyle w:val="Style41"/>
                              </w:rPr>
                              <w:t xml:space="preserve">et son équipe </w:t>
                            </w:r>
                            <w:r>
                              <w:rPr>
                                <w:rStyle w:val="Style41"/>
                              </w:rPr>
                              <w:t xml:space="preserve">sur </w:t>
                            </w:r>
                            <w:r>
                              <w:rPr>
                                <w:rStyle w:val="Style41"/>
                              </w:rPr>
                              <w:t>le sujet du fuzzing</w:t>
                            </w:r>
                            <w:r>
                              <w:rPr>
                                <w:rStyle w:val="Style41"/>
                              </w:rPr>
                              <w:t>.</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pt;margin-top:12.6pt;width:449.9pt;height:69.4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592823507"/>
                        </w:sdtPr>
                        <w:sdtContent>
                          <w:r>
                            <w:rPr>
                              <w:rStyle w:val="Style41"/>
                            </w:rPr>
                          </w:r>
                          <w:r>
                            <w:rPr>
                              <w:rStyle w:val="Style41"/>
                            </w:rPr>
                            <w:t>Julien Lancia, mon tuteur de stage, voulait améliorer l’efficacité du fuzzing (tests logiciel avec des entrées pseudo-aléatoires) pour le bootloader MCUboot</w:t>
                          </w:r>
                          <w:r>
                            <w:rPr/>
                          </w:r>
                        </w:sdtContent>
                      </w:sdt>
                      <w:r>
                        <w:rPr>
                          <w:rStyle w:val="Style41"/>
                        </w:rPr>
                        <w:t xml:space="preserve">. </w:t>
                      </w:r>
                      <w:r>
                        <w:rPr>
                          <w:rStyle w:val="Style41"/>
                        </w:rPr>
                        <w:t>Ce logiciel est utilisé pour charger des applications sécurisée</w:t>
                      </w:r>
                      <w:r>
                        <w:rPr>
                          <w:rStyle w:val="Style41"/>
                        </w:rPr>
                        <w:t>s</w:t>
                      </w:r>
                      <w:r>
                        <w:rPr>
                          <w:rStyle w:val="Style41"/>
                        </w:rPr>
                        <w:t xml:space="preserve"> sur les systèmes embarqués. Je travaillais avec Julien Lancia </w:t>
                      </w:r>
                      <w:r>
                        <w:rPr>
                          <w:rStyle w:val="Style41"/>
                        </w:rPr>
                        <w:t xml:space="preserve">et son équipe </w:t>
                      </w:r>
                      <w:r>
                        <w:rPr>
                          <w:rStyle w:val="Style41"/>
                        </w:rPr>
                        <w:t xml:space="preserve">sur </w:t>
                      </w:r>
                      <w:r>
                        <w:rPr>
                          <w:rStyle w:val="Style41"/>
                        </w:rPr>
                        <w:t>le sujet du fuzzing</w:t>
                      </w:r>
                      <w:r>
                        <w:rPr>
                          <w:rStyle w:val="Style41"/>
                        </w:rPr>
                        <w:t>.</w:t>
                      </w:r>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
    </w:p>
    <w:p>
      <w:pPr>
        <w:pStyle w:val="Normal"/>
        <w:rPr>
          <w:rStyle w:val="Style51"/>
        </w:rPr>
      </w:pPr>
      <w:r>
        <w:rPr/>
      </w:r>
    </w:p>
    <w:p>
      <w:pPr>
        <w:pStyle w:val="Normal"/>
        <w:rPr>
          <w:rFonts w:ascii="Century Gothic" w:hAnsi="Century Gothic"/>
          <w:b/>
          <w:bCs/>
          <w:color w:val="E90649"/>
          <w:sz w:val="20"/>
          <w:szCs w:val="20"/>
        </w:rPr>
      </w:pPr>
      <w:sdt>
        <w:sdtPr>
          <w:alias w:val="Projet"/>
          <w:tag w:val="Projet"/>
          <w:id w:val="-1927405549"/>
          <w:text/>
        </w:sdtPr>
        <w:sdtContent>
          <w:r>
            <w:rPr>
              <w:rStyle w:val="Style51"/>
            </w:rPr>
          </w:r>
          <w:r>
            <w:rPr>
              <w:rStyle w:val="Style51"/>
            </w:rPr>
            <w:t xml:space="preserve">Amélioration de la recherche automatique de vulnérabilités </w:t>
          </w:r>
          <w:r>
            <w:rPr/>
          </w:r>
        </w:sdtContent>
      </w:sdt>
    </w:p>
    <w:p>
      <w:pPr>
        <w:pStyle w:val="ListParagraph"/>
        <w:numPr>
          <w:ilvl w:val="0"/>
          <w:numId w:val="5"/>
        </w:numPr>
        <w:rPr>
          <w:bCs/>
          <w:color w:val="auto"/>
          <w:sz w:val="16"/>
          <w:szCs w:val="16"/>
        </w:rPr>
      </w:pPr>
      <w:sdt>
        <w:sdtPr>
          <w:alias w:val="Activité"/>
          <w:tag w:val="Activité"/>
          <w:id w:val="-2087908454"/>
          <w:text/>
        </w:sdtPr>
        <w:sdtContent>
          <w:r>
            <w:rPr>
              <w:rStyle w:val="Activits"/>
            </w:rPr>
          </w:r>
          <w:r>
            <w:rPr>
              <w:rStyle w:val="Activits"/>
            </w:rPr>
            <w:t xml:space="preserve">Développement d’un module de fuzzing structure-aware </w:t>
          </w:r>
          <w:r>
            <w:rPr/>
          </w:r>
        </w:sdtContent>
      </w:sdt>
    </w:p>
    <w:p>
      <w:pPr>
        <w:pStyle w:val="ListParagraph"/>
        <w:numPr>
          <w:ilvl w:val="1"/>
          <w:numId w:val="5"/>
        </w:numPr>
        <w:rPr>
          <w:b/>
          <w:bCs/>
          <w:sz w:val="16"/>
          <w:szCs w:val="16"/>
        </w:rPr>
      </w:pPr>
      <w:r>
        <w:rPr>
          <w:rStyle w:val="Texte"/>
        </w:rPr>
        <w:t xml:space="preserve">Développement </w:t>
      </w:r>
      <w:r>
        <w:rPr>
          <w:rStyle w:val="Texte"/>
        </w:rPr>
        <w:t>et documentation</w:t>
      </w:r>
      <w:r>
        <w:rPr>
          <w:rStyle w:val="Texte"/>
        </w:rPr>
        <w:t xml:space="preserve"> en C d’un module de mutation intégrable à afl-fuzz </w:t>
      </w:r>
      <w:r>
        <w:rPr>
          <w:rStyle w:val="Texte"/>
        </w:rPr>
        <w:t>basé sur FormatFuzzer qui génére les entrées pour le programme cible.</w:t>
      </w:r>
    </w:p>
    <w:p>
      <w:pPr>
        <w:pStyle w:val="ListParagraph"/>
        <w:numPr>
          <w:ilvl w:val="1"/>
          <w:numId w:val="5"/>
        </w:numPr>
        <w:rPr>
          <w:b/>
          <w:bCs/>
          <w:sz w:val="16"/>
          <w:szCs w:val="16"/>
        </w:rPr>
      </w:pPr>
      <w:r>
        <w:rPr>
          <w:rStyle w:val="Texte"/>
        </w:rPr>
        <w:t xml:space="preserve">Ce module </w:t>
      </w:r>
      <w:r>
        <w:rPr>
          <w:rStyle w:val="Texte"/>
        </w:rPr>
        <w:t>est efficace, il</w:t>
      </w:r>
      <w:r>
        <w:rPr>
          <w:rStyle w:val="Texte"/>
        </w:rPr>
        <w:t xml:space="preserve"> génère </w:t>
      </w:r>
      <w:r>
        <w:rPr>
          <w:rStyle w:val="Texte"/>
        </w:rPr>
        <w:t>ou mute</w:t>
      </w:r>
      <w:r>
        <w:rPr>
          <w:rStyle w:val="Texte"/>
        </w:rPr>
        <w:t xml:space="preserve"> des entrées à partir d’une grammaire.</w:t>
      </w:r>
    </w:p>
    <w:p>
      <w:pPr>
        <w:pStyle w:val="ListParagraph"/>
        <w:numPr>
          <w:ilvl w:val="1"/>
          <w:numId w:val="5"/>
        </w:numPr>
        <w:rPr>
          <w:b/>
          <w:bCs/>
          <w:sz w:val="16"/>
          <w:szCs w:val="16"/>
        </w:rPr>
      </w:pPr>
      <w:r>
        <w:rPr>
          <w:rStyle w:val="Texte"/>
        </w:rPr>
        <w:t>3</w:t>
      </w:r>
      <w:r>
        <w:rPr>
          <w:rStyle w:val="Texte"/>
        </w:rPr>
        <w:t>00 heures</w:t>
      </w:r>
    </w:p>
    <w:p>
      <w:pPr>
        <w:pStyle w:val="ListParagraph"/>
        <w:numPr>
          <w:ilvl w:val="0"/>
          <w:numId w:val="0"/>
        </w:numPr>
        <w:ind w:hanging="0" w:start="1440"/>
        <w:rPr>
          <w:bCs/>
          <w:color w:val="auto"/>
          <w:sz w:val="16"/>
          <w:szCs w:val="16"/>
        </w:rPr>
      </w:pPr>
      <w:r>
        <w:rPr/>
      </w:r>
    </w:p>
    <w:p>
      <w:pPr>
        <w:pStyle w:val="ListParagraph"/>
        <w:numPr>
          <w:ilvl w:val="0"/>
          <w:numId w:val="5"/>
        </w:numPr>
        <w:rPr>
          <w:bCs/>
          <w:sz w:val="16"/>
          <w:szCs w:val="16"/>
        </w:rPr>
      </w:pPr>
      <w:sdt>
        <w:sdtPr>
          <w:alias w:val="Activité"/>
          <w:tag w:val="Activité"/>
          <w:id w:val="-221522999"/>
          <w:text/>
        </w:sdtPr>
        <w:sdtContent>
          <w:r>
            <w:rPr>
              <w:rStyle w:val="Activits"/>
              <w:rFonts w:ascii="Century Gothic" w:hAnsi="Century Gothic"/>
            </w:rPr>
          </w:r>
          <w:r>
            <w:rPr>
              <w:rStyle w:val="Activits"/>
              <w:rFonts w:ascii="Century Gothic" w:hAnsi="Century Gothic"/>
            </w:rPr>
            <w:t xml:space="preserve">Écriture de grammaires pour les formats tlv, ecdsa et mcuboot </w:t>
          </w:r>
          <w:r>
            <w:rPr/>
          </w:r>
        </w:sdtContent>
      </w:sdt>
    </w:p>
    <w:p>
      <w:pPr>
        <w:pStyle w:val="ListParagraph"/>
        <w:numPr>
          <w:ilvl w:val="1"/>
          <w:numId w:val="5"/>
        </w:numPr>
        <w:rPr>
          <w:b/>
          <w:bCs/>
          <w:sz w:val="16"/>
          <w:szCs w:val="16"/>
        </w:rPr>
      </w:pPr>
      <w:sdt>
        <w:sdtPr>
          <w:alias w:val="Description tâches"/>
          <w:tag w:val="Description tâches"/>
          <w:id w:val="1032378036"/>
          <w:text/>
        </w:sdtPr>
        <w:sdtContent>
          <w:r>
            <w:rPr>
              <w:rStyle w:val="Texte"/>
            </w:rPr>
          </w:r>
          <w:r>
            <w:rPr>
              <w:rStyle w:val="Texte"/>
            </w:rPr>
            <w:t>Codage des grammaires dans un langage proche du C, vérifications de conformité</w:t>
          </w:r>
          <w:r>
            <w:rPr/>
          </w:r>
        </w:sdtContent>
      </w:sdt>
      <w:r>
        <w:rPr>
          <w:rStyle w:val="Texte"/>
        </w:rPr>
        <w:t>.</w:t>
      </w:r>
    </w:p>
    <w:p>
      <w:pPr>
        <w:pStyle w:val="ListParagraph"/>
        <w:numPr>
          <w:ilvl w:val="1"/>
          <w:numId w:val="5"/>
        </w:numPr>
        <w:rPr>
          <w:b/>
          <w:bCs/>
          <w:sz w:val="16"/>
          <w:szCs w:val="16"/>
        </w:rPr>
      </w:pPr>
      <w:r>
        <w:rPr>
          <w:rStyle w:val="Texte"/>
        </w:rPr>
        <w:t>Amélioration du parsing des inputs du bootloader MCUboot pour toute l’équipe, compatibilité assurée pour les logiciels 010 Editor, pfp et FormatFuzzer.</w:t>
      </w:r>
    </w:p>
    <w:p>
      <w:pPr>
        <w:pStyle w:val="ListParagraph"/>
        <w:numPr>
          <w:ilvl w:val="1"/>
          <w:numId w:val="5"/>
        </w:numPr>
        <w:rPr>
          <w:b/>
          <w:bCs/>
          <w:sz w:val="16"/>
          <w:szCs w:val="16"/>
        </w:rPr>
      </w:pPr>
      <w:r>
        <w:rPr>
          <w:rStyle w:val="Texte"/>
        </w:rPr>
        <w:t>150</w:t>
      </w:r>
      <w:r>
        <w:rPr>
          <w:rStyle w:val="Texte"/>
        </w:rPr>
        <w:t xml:space="preserve"> heures </w:t>
      </w:r>
    </w:p>
    <w:p>
      <w:pPr>
        <w:pStyle w:val="ListParagraph"/>
        <w:numPr>
          <w:ilvl w:val="0"/>
          <w:numId w:val="5"/>
        </w:numPr>
        <w:rPr>
          <w:bCs/>
          <w:sz w:val="16"/>
          <w:szCs w:val="16"/>
        </w:rPr>
      </w:pPr>
      <w:sdt>
        <w:sdtPr>
          <w:alias w:val="Activité"/>
          <w:tag w:val="Activité"/>
          <w:id w:val="-2057702646"/>
          <w:text/>
        </w:sdtPr>
        <w:sdtContent>
          <w:r>
            <w:rPr/>
          </w:r>
          <w:r>
            <w:rPr/>
          </w:r>
        </w:sdtContent>
      </w:sdt>
      <w:sdt>
        <w:sdtPr>
          <w:alias w:val="Activité"/>
          <w:tag w:val="Activité"/>
          <w:id w:val="-221522999"/>
          <w:text/>
        </w:sdtPr>
        <w:sdtContent>
          <w:r>
            <w:rPr>
              <w:rStyle w:val="Activits"/>
              <w:rFonts w:ascii="Century Gothic" w:hAnsi="Century Gothic"/>
              <w:bCs/>
              <w:szCs w:val="16"/>
            </w:rPr>
          </w:r>
          <w:r>
            <w:rPr>
              <w:rStyle w:val="Activits"/>
              <w:rFonts w:ascii="Century Gothic" w:hAnsi="Century Gothic"/>
              <w:bCs/>
              <w:szCs w:val="16"/>
            </w:rPr>
            <w:t>É</w:t>
          </w:r>
          <w:r>
            <w:rPr/>
          </w:r>
        </w:sdtContent>
      </w:sdt>
      <w:r>
        <w:rPr>
          <w:rStyle w:val="Activits"/>
          <w:rFonts w:ascii="Century Gothic" w:hAnsi="Century Gothic"/>
          <w:bCs/>
          <w:szCs w:val="16"/>
        </w:rPr>
        <w:t>mulation lors de l’exécution</w:t>
      </w:r>
    </w:p>
    <w:p>
      <w:pPr>
        <w:pStyle w:val="ListParagraph"/>
        <w:numPr>
          <w:ilvl w:val="1"/>
          <w:numId w:val="5"/>
        </w:numPr>
        <w:rPr>
          <w:b/>
          <w:bCs/>
          <w:sz w:val="16"/>
          <w:szCs w:val="16"/>
        </w:rPr>
      </w:pPr>
      <w:r>
        <w:rPr>
          <w:rStyle w:val="Texte"/>
          <w:bCs/>
          <w:szCs w:val="16"/>
        </w:rPr>
        <w:t xml:space="preserve">Unicorn permet d’émuler un logiciel </w:t>
      </w:r>
      <w:r>
        <w:rPr>
          <w:rStyle w:val="Texte"/>
          <w:bCs/>
          <w:szCs w:val="16"/>
        </w:rPr>
        <w:t xml:space="preserve">compilé pour une architecture cible (arm) différente de l’ordinateur hôte (x86_64) </w:t>
      </w:r>
      <w:r>
        <w:rPr>
          <w:rStyle w:val="Texte"/>
          <w:bCs/>
          <w:szCs w:val="16"/>
        </w:rPr>
        <w:t>via un ‘‘harness’’ en Python ou en C.</w:t>
      </w:r>
    </w:p>
    <w:p>
      <w:pPr>
        <w:pStyle w:val="ListParagraph"/>
        <w:numPr>
          <w:ilvl w:val="0"/>
          <w:numId w:val="5"/>
        </w:numPr>
        <w:rPr>
          <w:bCs/>
          <w:sz w:val="16"/>
          <w:szCs w:val="16"/>
        </w:rPr>
      </w:pPr>
      <w:sdt>
        <w:sdtPr>
          <w:alias w:val="Activité"/>
          <w:tag w:val="Activité"/>
          <w:id w:val="-2057702646"/>
          <w:text/>
        </w:sdtPr>
        <w:sdtContent>
          <w:r>
            <w:rPr>
              <w:rStyle w:val="Activits"/>
            </w:rPr>
          </w:r>
          <w:r>
            <w:rPr>
              <w:rStyle w:val="Activits"/>
            </w:rPr>
            <w:t xml:space="preserve">Fuzzing avec le module développé et différentes grammaires </w:t>
          </w:r>
          <w:r>
            <w:rPr/>
          </w:r>
        </w:sdtContent>
      </w:sdt>
    </w:p>
    <w:p>
      <w:pPr>
        <w:pStyle w:val="ListParagraph"/>
        <w:numPr>
          <w:ilvl w:val="1"/>
          <w:numId w:val="5"/>
        </w:numPr>
        <w:rPr>
          <w:b/>
          <w:bCs/>
          <w:sz w:val="16"/>
          <w:szCs w:val="16"/>
        </w:rPr>
      </w:pPr>
      <w:r>
        <w:rPr>
          <w:rStyle w:val="Texte"/>
        </w:rPr>
        <w:t>A</w:t>
      </w:r>
      <w:r>
        <w:rPr>
          <w:rStyle w:val="Texte"/>
        </w:rPr>
        <w:t>ugment</w:t>
      </w:r>
      <w:r>
        <w:rPr>
          <w:rStyle w:val="Texte"/>
        </w:rPr>
        <w:t>ation</w:t>
      </w:r>
      <w:r>
        <w:rPr>
          <w:rStyle w:val="Texte"/>
        </w:rPr>
        <w:t xml:space="preserve"> </w:t>
      </w:r>
      <w:r>
        <w:rPr>
          <w:rStyle w:val="Texte"/>
        </w:rPr>
        <w:t>du</w:t>
      </w:r>
      <w:r>
        <w:rPr>
          <w:rStyle w:val="Texte"/>
        </w:rPr>
        <w:t xml:space="preserve"> coverage (chemins empruntés dans le programme) du bootloader MCUboot : augmentant l’efficacité de la recherche de vulnérabilités.</w:t>
      </w:r>
    </w:p>
    <w:p>
      <w:pPr>
        <w:pStyle w:val="ListParagraph"/>
        <w:numPr>
          <w:ilvl w:val="1"/>
          <w:numId w:val="5"/>
        </w:numPr>
        <w:rPr>
          <w:b/>
          <w:bCs/>
          <w:sz w:val="16"/>
          <w:szCs w:val="16"/>
        </w:rPr>
      </w:pPr>
      <w:r>
        <w:rPr>
          <w:rStyle w:val="Texte"/>
        </w:rPr>
        <w:t>Intégration au CI/CD possible.</w:t>
      </w:r>
    </w:p>
    <w:p>
      <w:pPr>
        <w:pStyle w:val="ListParagraph"/>
        <w:numPr>
          <w:ilvl w:val="1"/>
          <w:numId w:val="5"/>
        </w:numPr>
        <w:rPr>
          <w:b/>
          <w:bCs/>
          <w:sz w:val="16"/>
          <w:szCs w:val="16"/>
        </w:rPr>
      </w:pPr>
      <w:r>
        <w:rPr>
          <w:rStyle w:val="Texte"/>
        </w:rPr>
        <w:t>Le module a permis de trouver 2 corruptions mémoire exploitables sur un parseur de TLV open-source.</w:t>
      </w:r>
    </w:p>
    <w:p>
      <w:pPr>
        <w:pStyle w:val="ListParagraph"/>
        <w:numPr>
          <w:ilvl w:val="1"/>
          <w:numId w:val="5"/>
        </w:numPr>
        <w:rPr>
          <w:b/>
          <w:bCs/>
          <w:sz w:val="16"/>
          <w:szCs w:val="16"/>
        </w:rPr>
      </w:pPr>
      <w:r>
        <w:rPr>
          <w:rStyle w:val="Texte"/>
        </w:rPr>
        <w:t>300</w:t>
      </w:r>
      <w:r>
        <w:rPr>
          <w:rStyle w:val="Texte"/>
        </w:rPr>
        <w:t xml:space="preserve"> heures</w:t>
      </w:r>
    </w:p>
    <w:p>
      <w:pPr>
        <w:pStyle w:val="ListParagraph"/>
        <w:numPr>
          <w:ilvl w:val="0"/>
          <w:numId w:val="0"/>
        </w:numPr>
        <w:ind w:hanging="0" w:start="0"/>
        <w:rPr/>
      </w:pPr>
      <w:r>
        <w:rPr/>
      </w:r>
    </w:p>
    <w:p>
      <w:pPr>
        <w:pStyle w:val="Normal"/>
        <w:rPr/>
      </w:pPr>
      <w:r>
        <w:rPr/>
      </w:r>
      <w:r>
        <w:br w:type="page"/>
      </w:r>
    </w:p>
    <w:p>
      <w:pPr>
        <w:pStyle w:val="Normal"/>
        <w:rPr/>
      </w:pPr>
      <w:r>
        <w:rPr/>
      </w:r>
    </w:p>
    <w:p>
      <w:pPr>
        <w:pStyle w:val="Titreclient"/>
        <w:pBdr>
          <w:bottom w:val="single" w:sz="8" w:space="1" w:color="E40649"/>
        </w:pBdr>
        <w:rPr>
          <w:color w:val="767A7D"/>
          <w:sz w:val="32"/>
          <w:szCs w:val="32"/>
        </w:rPr>
      </w:pPr>
      <w:sdt>
        <w:sdtPr>
          <w:alias w:val="Intitulé du poste"/>
          <w:id w:val="763416416"/>
        </w:sdtPr>
        <w:sdtContent>
          <w:r>
            <w:rPr>
              <w:rStyle w:val="Style31"/>
              <w:b/>
              <w:bCs w:val="false"/>
            </w:rPr>
          </w:r>
          <w:r>
            <w:rPr>
              <w:rStyle w:val="Style31"/>
              <w:b/>
              <w:bCs w:val="false"/>
            </w:rPr>
            <w:t>Consultant cybersécurité</w:t>
          </w:r>
          <w:r>
            <w:rPr/>
          </w:r>
        </w:sdtContent>
      </w:sdt>
      <w:r>
        <w:rPr>
          <w:color w:val="767A7D"/>
          <w:sz w:val="32"/>
          <w:szCs w:val="32"/>
        </w:rPr>
        <w:t xml:space="preserve">                </w:t>
      </w:r>
      <w:sdt>
        <w:sdtPr>
          <w:alias w:val="Nom de l'entreprise"/>
          <w:tag w:val="Nom de l'entreprise"/>
          <w:id w:val="24605562"/>
        </w:sdtPr>
        <w:sdtContent>
          <w:r>
            <w:rPr>
              <w:color w:val="767A7D"/>
              <w:sz w:val="32"/>
              <w:szCs w:val="32"/>
            </w:rPr>
          </w:r>
          <w:r>
            <w:rPr>
              <w:color w:val="767A7D"/>
              <w:sz w:val="32"/>
              <w:szCs w:val="32"/>
            </w:rPr>
            <w:t>Solving Company</w:t>
          </w:r>
          <w:r>
            <w:rPr/>
          </w:r>
        </w:sdtContent>
      </w:sdt>
    </w:p>
    <w:tbl>
      <w:tblPr>
        <w:tblW w:w="4113" w:type="dxa"/>
        <w:jc w:val="start"/>
        <w:tblInd w:w="4965" w:type="dxa"/>
        <w:tblLayout w:type="fixed"/>
        <w:tblCellMar>
          <w:top w:w="0" w:type="dxa"/>
          <w:start w:w="108" w:type="dxa"/>
          <w:bottom w:w="0" w:type="dxa"/>
          <w:end w:w="108" w:type="dxa"/>
        </w:tblCellMar>
      </w:tblPr>
      <w:tblGrid>
        <w:gridCol w:w="2804"/>
        <w:gridCol w:w="1309"/>
      </w:tblGrid>
      <w:tr>
        <w:trPr/>
        <w:tc>
          <w:tcPr>
            <w:tcW w:w="2804" w:type="dxa"/>
            <w:tcBorders>
              <w:end w:val="single" w:sz="4" w:space="0" w:color="808080"/>
            </w:tcBorders>
          </w:tcPr>
          <w:p>
            <w:pPr>
              <w:pStyle w:val="Footer"/>
              <w:widowControl/>
              <w:spacing w:before="0" w:after="0"/>
              <w:jc w:val="end"/>
              <w:rPr>
                <w:rFonts w:ascii="Century Gothic" w:hAnsi="Century Gothic"/>
                <w:color w:val="767A7D"/>
                <w:sz w:val="20"/>
                <w:szCs w:val="20"/>
              </w:rPr>
            </w:pPr>
            <w:sdt>
              <w:sdtPr>
                <w:alias w:val="Date début"/>
                <w:tag w:val="Date début"/>
                <w:id w:val="1361013792"/>
                <w:date w:fullDate="2024-09-02T00:00:00Z">
                  <w:dateFormat w:val="MMMM yyyy"/>
                  <w:lid w:val="fr-FR"/>
                </w:date>
              </w:sdtPr>
              <w:sdtContent>
                <w:r>
                  <w:rPr>
                    <w:rStyle w:val="Style13"/>
                    <w:rFonts w:eastAsia="Calibri" w:cs="Arial" w:ascii="Calibri" w:hAnsi="Calibri"/>
                    <w:kern w:val="0"/>
                    <w:szCs w:val="22"/>
                    <w:lang w:val="fr-FR" w:eastAsia="en-US" w:bidi="ar-SA"/>
                  </w:rPr>
                </w:r>
                <w:r>
                  <w:rPr>
                    <w:rStyle w:val="Style13"/>
                    <w:rFonts w:eastAsia="Calibri" w:cs="Arial" w:ascii="Calibri" w:hAnsi="Calibri"/>
                    <w:kern w:val="0"/>
                    <w:szCs w:val="22"/>
                    <w:lang w:val="fr-FR" w:eastAsia="en-US" w:bidi="ar-SA"/>
                  </w:rPr>
                  <w:t>septembre 2024</w:t>
                </w:r>
                <w:r>
                  <w:rPr>
                    <w:rFonts w:eastAsia="Calibri" w:cs="Arial" w:ascii="Calibri" w:hAnsi="Calibri"/>
                    <w:kern w:val="0"/>
                    <w:sz w:val="22"/>
                    <w:szCs w:val="22"/>
                    <w:lang w:val="fr-FR" w:eastAsia="en-US" w:bidi="ar-SA"/>
                  </w:rPr>
                </w:r>
              </w:sdtContent>
            </w:sdt>
            <w:r>
              <w:rPr>
                <w:rStyle w:val="Dates"/>
                <w:rFonts w:eastAsia="Calibri" w:cs="Arial" w:ascii="Calibri" w:hAnsi="Calibri"/>
                <w:kern w:val="0"/>
                <w:szCs w:val="22"/>
                <w:lang w:val="fr-FR" w:eastAsia="en-US" w:bidi="ar-SA"/>
              </w:rPr>
              <w:t xml:space="preserve"> </w:t>
            </w:r>
            <w:r>
              <w:rPr>
                <w:rFonts w:eastAsia="Calibri" w:cs="Arial" w:ascii="Century Gothic" w:hAnsi="Century Gothic"/>
                <w:color w:val="767A7D"/>
                <w:kern w:val="0"/>
                <w:sz w:val="20"/>
                <w:szCs w:val="20"/>
                <w:lang w:val="fr-FR" w:eastAsia="en-US" w:bidi="ar-SA"/>
              </w:rPr>
              <w:t xml:space="preserve">– </w:t>
            </w:r>
            <w:sdt>
              <w:sdtPr>
                <w:alias w:val="Date fin"/>
                <w:tag w:val="Date fin"/>
                <w:id w:val="1770116876"/>
                <w:date w:fullDate="2025-03-01T00:00:00Z">
                  <w:dateFormat w:val="MMMM yyyy"/>
                  <w:lid w:val="fr-FR"/>
                </w:date>
              </w:sdtPr>
              <w:sdtContent>
                <w:r>
                  <w:rPr>
                    <w:rFonts w:eastAsia="Calibri" w:cs="Arial" w:ascii="Century Gothic" w:hAnsi="Century Gothic"/>
                    <w:color w:val="767A7D"/>
                    <w:kern w:val="0"/>
                    <w:sz w:val="20"/>
                    <w:szCs w:val="20"/>
                    <w:lang w:val="fr-FR" w:eastAsia="en-US" w:bidi="ar-SA"/>
                  </w:rPr>
                </w:r>
                <w:r>
                  <w:rPr>
                    <w:rFonts w:eastAsia="Calibri" w:cs="Arial" w:ascii="Century Gothic" w:hAnsi="Century Gothic"/>
                    <w:color w:val="767A7D"/>
                    <w:kern w:val="0"/>
                    <w:sz w:val="20"/>
                    <w:szCs w:val="20"/>
                    <w:lang w:val="fr-FR" w:eastAsia="en-US" w:bidi="ar-SA"/>
                  </w:rPr>
                  <w:t>mars 2025</w:t>
                </w:r>
                <w:r>
                  <w:rPr>
                    <w:rFonts w:eastAsia="Calibri" w:cs="Arial" w:ascii="Calibri" w:hAnsi="Calibri"/>
                    <w:kern w:val="0"/>
                    <w:sz w:val="22"/>
                    <w:szCs w:val="22"/>
                    <w:lang w:val="fr-FR" w:eastAsia="en-US" w:bidi="ar-SA"/>
                  </w:rPr>
                </w:r>
              </w:sdtContent>
            </w:sdt>
            <w:r>
              <w:rPr>
                <w:rFonts w:eastAsia="Calibri" w:cs="Arial" w:ascii="Century Gothic" w:hAnsi="Century Gothic"/>
                <w:color w:val="767A7D"/>
                <w:kern w:val="0"/>
                <w:sz w:val="20"/>
                <w:szCs w:val="20"/>
                <w:lang w:val="fr-FR" w:eastAsia="en-US" w:bidi="ar-SA"/>
              </w:rPr>
              <w:t xml:space="preserve"> </w:t>
            </w:r>
          </w:p>
        </w:tc>
        <w:tc>
          <w:tcPr>
            <w:tcW w:w="1309" w:type="dxa"/>
            <w:tcBorders>
              <w:start w:val="single" w:sz="4" w:space="0" w:color="808080"/>
            </w:tcBorders>
          </w:tcPr>
          <w:p>
            <w:pPr>
              <w:pStyle w:val="Footer"/>
              <w:widowControl/>
              <w:spacing w:before="0" w:after="0"/>
              <w:jc w:val="start"/>
              <w:rPr>
                <w:rFonts w:ascii="Century Gothic" w:hAnsi="Century Gothic"/>
                <w:color w:val="767A7D"/>
                <w:sz w:val="20"/>
                <w:szCs w:val="20"/>
              </w:rPr>
            </w:pPr>
            <w:sdt>
              <w:sdtPr>
                <w:alias w:val="Durée"/>
                <w:tag w:val="Durée"/>
                <w:id w:val="1612696180"/>
              </w:sdtPr>
              <w:sdtContent>
                <w:r>
                  <w:rPr>
                    <w:rStyle w:val="Dates"/>
                    <w:rFonts w:eastAsia="Calibri" w:cs="Arial" w:ascii="Calibri" w:hAnsi="Calibri"/>
                    <w:kern w:val="0"/>
                    <w:szCs w:val="22"/>
                    <w:lang w:val="fr-FR" w:eastAsia="en-US" w:bidi="ar-SA"/>
                  </w:rPr>
                </w:r>
                <w:r>
                  <w:rPr>
                    <w:rStyle w:val="Dates"/>
                    <w:rFonts w:eastAsia="Calibri" w:cs="Arial" w:ascii="Calibri" w:hAnsi="Calibri"/>
                    <w:kern w:val="0"/>
                    <w:szCs w:val="22"/>
                    <w:lang w:val="fr-FR" w:eastAsia="en-US" w:bidi="ar-SA"/>
                  </w:rPr>
                  <w:t>7 mois</w:t>
                </w:r>
                <w:r>
                  <w:rPr>
                    <w:rFonts w:eastAsia="Calibri" w:cs="Arial" w:ascii="Calibri" w:hAnsi="Calibri"/>
                    <w:kern w:val="0"/>
                    <w:sz w:val="22"/>
                    <w:szCs w:val="22"/>
                    <w:lang w:val="fr-FR" w:eastAsia="en-US" w:bidi="ar-SA"/>
                  </w:rPr>
                </w:r>
              </w:sdtContent>
            </w:sdt>
          </w:p>
        </w:tc>
      </w:tr>
    </w:tbl>
    <w:p>
      <w:pPr>
        <w:pStyle w:val="Normal"/>
        <w:rPr/>
      </w:pPr>
      <w:r>
        <w:rPr/>
        <mc:AlternateContent>
          <mc:Choice Requires="wps">
            <w:drawing>
              <wp:anchor behindDoc="1" distT="0" distB="0" distL="0" distR="635" simplePos="0" locked="0" layoutInCell="1" allowOverlap="1" relativeHeight="48">
                <wp:simplePos x="0" y="0"/>
                <wp:positionH relativeFrom="column">
                  <wp:posOffset>0</wp:posOffset>
                </wp:positionH>
                <wp:positionV relativeFrom="paragraph">
                  <wp:posOffset>85725</wp:posOffset>
                </wp:positionV>
                <wp:extent cx="5714365" cy="365760"/>
                <wp:effectExtent l="1270" t="635" r="0" b="635"/>
                <wp:wrapNone/>
                <wp:docPr id="23" name="Rectangle: Rounded Corners 45"/>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 xml:space="preserve">Windows 10, mac OS, </w:t>
                            </w:r>
                            <w:r>
                              <w:rPr>
                                <w:b/>
                                <w:color w:val="F1F1F2"/>
                                <w:sz w:val="20"/>
                              </w:rPr>
                              <w:t>Debian</w:t>
                            </w:r>
                            <w:r>
                              <w:rPr>
                                <w:b/>
                                <w:color w:val="F1F1F2"/>
                                <w:sz w:val="20"/>
                              </w:rPr>
                              <w:t>, php, Python, SQL, sécurité système, sécurité réseau, veille CVE</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 xml:space="preserve">Windows 10, mac OS, </w:t>
                      </w:r>
                      <w:r>
                        <w:rPr>
                          <w:b/>
                          <w:color w:val="F1F1F2"/>
                          <w:sz w:val="20"/>
                        </w:rPr>
                        <w:t>Debian</w:t>
                      </w:r>
                      <w:r>
                        <w:rPr>
                          <w:b/>
                          <w:color w:val="F1F1F2"/>
                          <w:sz w:val="20"/>
                        </w:rPr>
                        <w:t>, php, Python, SQL, sécurité système, sécurité réseau, veille CVE</w:t>
                      </w:r>
                    </w:p>
                  </w:txbxContent>
                </v:textbox>
                <w10:wrap type="none"/>
              </v:roundrect>
            </w:pict>
          </mc:Fallback>
        </mc:AlternateContent>
      </w:r>
    </w:p>
    <w:p>
      <w:pPr>
        <w:pStyle w:val="Normal"/>
        <w:rPr/>
      </w:pPr>
      <w:r>
        <w:rPr/>
        <mc:AlternateContent>
          <mc:Choice Requires="wps">
            <w:drawing>
              <wp:anchor behindDoc="1" distT="0" distB="0" distL="0" distR="635" simplePos="0" locked="0" layoutInCell="1" allowOverlap="1" relativeHeight="26">
                <wp:simplePos x="0" y="0"/>
                <wp:positionH relativeFrom="column">
                  <wp:posOffset>0</wp:posOffset>
                </wp:positionH>
                <wp:positionV relativeFrom="paragraph">
                  <wp:posOffset>220345</wp:posOffset>
                </wp:positionV>
                <wp:extent cx="5714365" cy="882015"/>
                <wp:effectExtent l="1270" t="1270" r="0" b="0"/>
                <wp:wrapNone/>
                <wp:docPr id="24" name="Rectangle: Rounded Corners 46"/>
                <a:graphic xmlns:a="http://schemas.openxmlformats.org/drawingml/2006/main">
                  <a:graphicData uri="http://schemas.microsoft.com/office/word/2010/wordprocessingShape">
                    <wps:wsp>
                      <wps:cNvSpPr/>
                      <wps:spPr>
                        <a:xfrm>
                          <a:off x="0" y="0"/>
                          <a:ext cx="5714280" cy="882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1604099954"/>
                              </w:sdtPr>
                              <w:sdtContent>
                                <w:r>
                                  <w:rPr>
                                    <w:rStyle w:val="Style41"/>
                                  </w:rPr>
                                </w:r>
                                <w:r>
                                  <w:rPr>
                                    <w:rStyle w:val="Style41"/>
                                  </w:rPr>
                                  <w:t>En parallèle de mon master, j’ai accompagné l’équipe (3 personnes) de Solving Company pour vérifier la conformité RGPD et améliorer la gestion des informations sensibles comme les données génétiques et les identifiants</w:t>
                                </w:r>
                                <w:r>
                                  <w:rPr>
                                    <w:rStyle w:val="Style41"/>
                                  </w:rPr>
                                  <w:t>.</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pt;margin-top:17.35pt;width:449.9pt;height:69.4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1604099954"/>
                        </w:sdtPr>
                        <w:sdtContent>
                          <w:r>
                            <w:rPr>
                              <w:rStyle w:val="Style41"/>
                            </w:rPr>
                          </w:r>
                          <w:r>
                            <w:rPr>
                              <w:rStyle w:val="Style41"/>
                            </w:rPr>
                            <w:t>En parallèle de mon master, j’ai accompagné l’équipe (3 personnes) de Solving Company pour vérifier la conformité RGPD et améliorer la gestion des informations sensibles comme les données génétiques et les identifiants</w:t>
                          </w:r>
                          <w:r>
                            <w:rPr>
                              <w:rStyle w:val="Style41"/>
                            </w:rPr>
                            <w:t>.</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Normal"/>
        <w:rPr>
          <w:rStyle w:val="Style51"/>
        </w:rPr>
      </w:pPr>
      <w:r>
        <w:rPr/>
      </w:r>
    </w:p>
    <w:p>
      <w:pPr>
        <w:pStyle w:val="Normal"/>
        <w:rPr>
          <w:rFonts w:ascii="Century Gothic" w:hAnsi="Century Gothic"/>
          <w:b/>
          <w:bCs/>
          <w:color w:val="E90649"/>
          <w:sz w:val="20"/>
          <w:szCs w:val="20"/>
        </w:rPr>
      </w:pPr>
      <w:sdt>
        <w:sdtPr>
          <w:alias w:val="Projet"/>
          <w:tag w:val="Projet"/>
          <w:id w:val="828403358"/>
          <w:text/>
        </w:sdtPr>
        <w:sdtContent>
          <w:r>
            <w:rPr>
              <w:rStyle w:val="Style51"/>
            </w:rPr>
          </w:r>
          <w:r>
            <w:rPr>
              <w:rStyle w:val="Style51"/>
            </w:rPr>
            <w:t xml:space="preserve">Assistance pour conformité et cybersécurité </w:t>
          </w:r>
          <w:r>
            <w:rPr/>
          </w:r>
        </w:sdtContent>
      </w:sdt>
    </w:p>
    <w:p>
      <w:pPr>
        <w:pStyle w:val="ListParagraph"/>
        <w:numPr>
          <w:ilvl w:val="0"/>
          <w:numId w:val="5"/>
        </w:numPr>
        <w:rPr>
          <w:bCs/>
          <w:color w:val="auto"/>
          <w:sz w:val="16"/>
          <w:szCs w:val="16"/>
        </w:rPr>
      </w:pPr>
      <w:r>
        <w:rPr>
          <w:rStyle w:val="Activits"/>
        </w:rPr>
        <w:t>Travail basé sur le cahier des charges RGPD</w:t>
      </w:r>
    </w:p>
    <w:p>
      <w:pPr>
        <w:pStyle w:val="ListParagraph"/>
        <w:numPr>
          <w:ilvl w:val="1"/>
          <w:numId w:val="5"/>
        </w:numPr>
        <w:rPr>
          <w:b/>
          <w:bCs/>
          <w:sz w:val="16"/>
          <w:szCs w:val="16"/>
        </w:rPr>
      </w:pPr>
      <w:r>
        <w:rPr>
          <w:rStyle w:val="Texte"/>
        </w:rPr>
        <w:t xml:space="preserve">Présentation techniques, ajustements sur la collecte de données </w:t>
      </w:r>
      <w:r>
        <w:rPr>
          <w:rStyle w:val="Texte"/>
        </w:rPr>
        <w:t>de santé</w:t>
      </w:r>
      <w:r>
        <w:rPr>
          <w:rStyle w:val="Texte"/>
        </w:rPr>
        <w:t>.</w:t>
      </w:r>
    </w:p>
    <w:p>
      <w:pPr>
        <w:pStyle w:val="ListParagraph"/>
        <w:numPr>
          <w:ilvl w:val="1"/>
          <w:numId w:val="5"/>
        </w:numPr>
        <w:rPr>
          <w:b/>
          <w:bCs/>
          <w:sz w:val="16"/>
          <w:szCs w:val="16"/>
        </w:rPr>
      </w:pPr>
      <w:r>
        <w:rPr>
          <w:rStyle w:val="Texte"/>
        </w:rPr>
        <w:t xml:space="preserve">Changement d’algorithmes de chiffrement, vérification du salage des </w:t>
      </w:r>
      <w:r>
        <w:rPr>
          <w:rStyle w:val="Texte"/>
        </w:rPr>
        <w:t>mots de passe.</w:t>
      </w:r>
    </w:p>
    <w:p>
      <w:pPr>
        <w:pStyle w:val="ListParagraph"/>
        <w:numPr>
          <w:ilvl w:val="1"/>
          <w:numId w:val="5"/>
        </w:numPr>
        <w:rPr>
          <w:b/>
          <w:bCs/>
          <w:sz w:val="16"/>
          <w:szCs w:val="16"/>
        </w:rPr>
      </w:pPr>
      <w:r>
        <w:rPr>
          <w:rStyle w:val="Texte"/>
        </w:rPr>
        <w:t xml:space="preserve">40 h préparation, </w:t>
      </w:r>
      <w:r>
        <w:rPr>
          <w:rStyle w:val="Texte"/>
        </w:rPr>
        <w:t>10 heures sur place</w:t>
      </w:r>
    </w:p>
    <w:p>
      <w:pPr>
        <w:pStyle w:val="ListParagraph"/>
        <w:numPr>
          <w:ilvl w:val="0"/>
          <w:numId w:val="0"/>
        </w:numPr>
        <w:ind w:hanging="0" w:start="0"/>
        <w:rPr/>
      </w:pPr>
      <w:r>
        <w:rPr/>
      </w:r>
    </w:p>
    <w:p>
      <w:pPr>
        <w:pStyle w:val="ListParagraph"/>
        <w:numPr>
          <w:ilvl w:val="0"/>
          <w:numId w:val="5"/>
        </w:numPr>
        <w:rPr>
          <w:bCs/>
          <w:sz w:val="16"/>
          <w:szCs w:val="16"/>
        </w:rPr>
      </w:pPr>
      <w:sdt>
        <w:sdtPr>
          <w:alias w:val="Activité"/>
          <w:tag w:val="Activité"/>
          <w:id w:val="310676957"/>
          <w:text/>
        </w:sdtPr>
        <w:sdtContent>
          <w:r>
            <w:rPr>
              <w:rStyle w:val="Activits"/>
            </w:rPr>
          </w:r>
          <w:r>
            <w:rPr>
              <w:rStyle w:val="Activits"/>
            </w:rPr>
            <w:t xml:space="preserve">Veille sur les vulnérabilités </w:t>
          </w:r>
          <w:r>
            <w:rPr/>
          </w:r>
        </w:sdtContent>
      </w:sdt>
    </w:p>
    <w:p>
      <w:pPr>
        <w:pStyle w:val="ListParagraph"/>
        <w:numPr>
          <w:ilvl w:val="1"/>
          <w:numId w:val="5"/>
        </w:numPr>
        <w:rPr>
          <w:b/>
          <w:bCs/>
          <w:sz w:val="16"/>
          <w:szCs w:val="16"/>
        </w:rPr>
      </w:pPr>
      <w:sdt>
        <w:sdtPr>
          <w:alias w:val="Description tâches"/>
          <w:tag w:val="Description tâches"/>
          <w:id w:val="-1100015979"/>
          <w:text/>
        </w:sdtPr>
        <w:sdtContent>
          <w:r>
            <w:rPr>
              <w:rStyle w:val="Texte"/>
            </w:rPr>
          </w:r>
          <w:r>
            <w:rPr>
              <w:rStyle w:val="Texte"/>
            </w:rPr>
            <w:t>Recherche des actualités sur les librairies critiques utilisées et veille active.</w:t>
          </w:r>
          <w:r>
            <w:rPr/>
          </w:r>
        </w:sdtContent>
      </w:sdt>
    </w:p>
    <w:p>
      <w:pPr>
        <w:pStyle w:val="ListParagraph"/>
        <w:numPr>
          <w:ilvl w:val="1"/>
          <w:numId w:val="5"/>
        </w:numPr>
        <w:rPr>
          <w:b/>
          <w:bCs/>
          <w:sz w:val="16"/>
          <w:szCs w:val="16"/>
        </w:rPr>
      </w:pPr>
      <w:r>
        <w:rPr>
          <w:rStyle w:val="Texte"/>
        </w:rPr>
        <w:t>Message de notification à plusieurs reprises lors de dangers immédiats.</w:t>
      </w:r>
    </w:p>
    <w:p>
      <w:pPr>
        <w:pStyle w:val="ListParagraph"/>
        <w:numPr>
          <w:ilvl w:val="1"/>
          <w:numId w:val="5"/>
        </w:numPr>
        <w:rPr>
          <w:b/>
          <w:bCs/>
          <w:sz w:val="16"/>
          <w:szCs w:val="16"/>
        </w:rPr>
      </w:pPr>
      <w:r>
        <w:rPr>
          <w:rStyle w:val="Texte"/>
        </w:rPr>
        <w:t>4 heures par semaine environ</w:t>
      </w:r>
      <w:r>
        <w:rPr>
          <w:rStyle w:val="Texte"/>
          <w:b/>
          <w:bCs/>
          <w:sz w:val="16"/>
          <w:szCs w:val="16"/>
        </w:rPr>
        <w:t xml:space="preserve"> </w:t>
      </w:r>
    </w:p>
    <w:p>
      <w:pPr>
        <w:pStyle w:val="ListParagraph"/>
        <w:numPr>
          <w:ilvl w:val="0"/>
          <w:numId w:val="0"/>
        </w:numPr>
        <w:ind w:hanging="0" w:start="0"/>
        <w:rPr/>
      </w:pPr>
      <w:r>
        <w:rPr/>
      </w:r>
    </w:p>
    <w:p>
      <w:pPr>
        <w:pStyle w:val="ListParagraph"/>
        <w:numPr>
          <w:ilvl w:val="0"/>
          <w:numId w:val="5"/>
        </w:numPr>
        <w:rPr>
          <w:bCs/>
          <w:sz w:val="16"/>
          <w:szCs w:val="16"/>
        </w:rPr>
      </w:pPr>
      <w:sdt>
        <w:sdtPr>
          <w:alias w:val="Activité"/>
          <w:tag w:val="Activité"/>
          <w:id w:val="-1782871185"/>
          <w:text/>
        </w:sdtPr>
        <w:sdtContent>
          <w:r>
            <w:rPr>
              <w:rStyle w:val="Activits"/>
            </w:rPr>
          </w:r>
          <w:r>
            <w:rPr>
              <w:rStyle w:val="Activits"/>
            </w:rPr>
            <w:t xml:space="preserve">Préparation audit ANSSI et choix stratégiques </w:t>
          </w:r>
          <w:r>
            <w:rPr/>
          </w:r>
        </w:sdtContent>
      </w:sdt>
    </w:p>
    <w:p>
      <w:pPr>
        <w:pStyle w:val="ListParagraph"/>
        <w:numPr>
          <w:ilvl w:val="1"/>
          <w:numId w:val="5"/>
        </w:numPr>
        <w:rPr>
          <w:b/>
          <w:bCs/>
          <w:sz w:val="16"/>
          <w:szCs w:val="16"/>
        </w:rPr>
      </w:pPr>
      <w:sdt>
        <w:sdtPr>
          <w:alias w:val="Description tâches"/>
          <w:tag w:val="Description tâches"/>
          <w:id w:val="2012719647"/>
          <w:text/>
        </w:sdtPr>
        <w:sdtContent>
          <w:r>
            <w:rPr>
              <w:rStyle w:val="Texte"/>
            </w:rPr>
          </w:r>
          <w:r>
            <w:rPr>
              <w:rStyle w:val="Texte"/>
            </w:rPr>
            <w:t>Proposition de renforcement de sécurité système et réseau, étude des recommandations de l’ANSSI et préparation pour audit</w:t>
          </w:r>
          <w:r>
            <w:rPr/>
          </w:r>
        </w:sdtContent>
      </w:sdt>
      <w:r>
        <w:rPr>
          <w:rStyle w:val="Texte"/>
        </w:rPr>
        <w:t>.</w:t>
      </w:r>
    </w:p>
    <w:p>
      <w:pPr>
        <w:pStyle w:val="ListParagraph"/>
        <w:numPr>
          <w:ilvl w:val="1"/>
          <w:numId w:val="5"/>
        </w:numPr>
        <w:rPr>
          <w:b/>
          <w:bCs/>
          <w:sz w:val="16"/>
          <w:szCs w:val="16"/>
        </w:rPr>
      </w:pPr>
      <w:r>
        <w:rPr>
          <w:rStyle w:val="Texte"/>
        </w:rPr>
        <w:t xml:space="preserve">Distribution de fiches réflexes, proposition d’hébergement </w:t>
      </w:r>
      <w:r>
        <w:rPr>
          <w:rStyle w:val="Texte"/>
        </w:rPr>
        <w:t xml:space="preserve">des serveurs </w:t>
      </w:r>
      <w:r>
        <w:rPr>
          <w:rStyle w:val="Texte"/>
        </w:rPr>
        <w:t xml:space="preserve">en Union Européenne, </w:t>
      </w:r>
      <w:r>
        <w:rPr>
          <w:rStyle w:val="Texte"/>
        </w:rPr>
        <w:t>proposition d’un plan de sauvegarde.</w:t>
      </w:r>
    </w:p>
    <w:p>
      <w:pPr>
        <w:pStyle w:val="ListParagraph"/>
        <w:numPr>
          <w:ilvl w:val="1"/>
          <w:numId w:val="5"/>
        </w:numPr>
        <w:rPr>
          <w:b/>
          <w:bCs/>
          <w:sz w:val="16"/>
          <w:szCs w:val="16"/>
        </w:rPr>
      </w:pPr>
      <w:r>
        <w:rPr>
          <w:rStyle w:val="Texte"/>
        </w:rPr>
        <w:t>30</w:t>
      </w:r>
      <w:r>
        <w:rPr>
          <w:rStyle w:val="Texte"/>
        </w:rPr>
        <w:t xml:space="preserve"> heures </w:t>
      </w:r>
    </w:p>
    <w:p>
      <w:pPr>
        <w:pStyle w:val="ListParagraph"/>
        <w:numPr>
          <w:ilvl w:val="0"/>
          <w:numId w:val="0"/>
        </w:numPr>
        <w:ind w:hanging="0" w:start="0"/>
        <w:rPr/>
      </w:pPr>
      <w:r>
        <w:rPr/>
      </w:r>
    </w:p>
    <w:p>
      <w:pPr>
        <w:pStyle w:val="Normal"/>
        <w:rPr/>
      </w:pPr>
      <w:r>
        <w:rPr/>
      </w:r>
      <w:r>
        <w:br w:type="page"/>
      </w:r>
    </w:p>
    <w:p>
      <w:pPr>
        <w:pStyle w:val="Normal"/>
        <w:rPr/>
      </w:pPr>
      <w:r>
        <w:rPr/>
      </w:r>
    </w:p>
    <w:p>
      <w:pPr>
        <w:pStyle w:val="Normal"/>
        <w:rPr/>
      </w:pPr>
      <w:r>
        <w:rPr/>
      </w:r>
    </w:p>
    <w:p>
      <w:pPr>
        <w:pStyle w:val="Titreclient"/>
        <w:pBdr>
          <w:bottom w:val="single" w:sz="8" w:space="1" w:color="E40649"/>
        </w:pBdr>
        <w:rPr>
          <w:color w:val="767A7D"/>
          <w:sz w:val="32"/>
          <w:szCs w:val="32"/>
        </w:rPr>
      </w:pPr>
      <w:r>
        <w:rPr>
          <w:color w:val="767A7D"/>
          <w:sz w:val="32"/>
          <w:szCs w:val="32"/>
        </w:rPr>
        <w:tab/>
        <w:t>PROJETS SCOLAIRES / PROJETS PERSONNELS</w:t>
      </w:r>
    </w:p>
    <w:p>
      <w:pPr>
        <w:pStyle w:val="Normal"/>
        <w:jc w:val="center"/>
        <w:rPr>
          <w:rStyle w:val="Style51"/>
        </w:rPr>
      </w:pPr>
      <w:r>
        <w:rPr/>
      </w:r>
    </w:p>
    <w:p>
      <w:pPr>
        <w:pStyle w:val="Normal"/>
        <w:jc w:val="center"/>
        <w:rPr/>
      </w:pPr>
      <w:r>
        <w:rPr>
          <w:rStyle w:val="Style51"/>
        </w:rPr>
        <w:t xml:space="preserve">Développeur Python (bénévolat) – </w:t>
      </w:r>
      <w:r>
        <w:rPr>
          <w:rStyle w:val="Style51"/>
        </w:rPr>
        <w:t>CREPT Toulouse</w:t>
      </w:r>
    </w:p>
    <w:p>
      <w:pPr>
        <w:pStyle w:val="Normal"/>
        <w:rPr/>
      </w:pPr>
      <w:r>
        <w:rPr/>
        <mc:AlternateContent>
          <mc:Choice Requires="wps">
            <w:drawing>
              <wp:anchor behindDoc="1" distT="0" distB="0" distL="0" distR="635" simplePos="0" locked="0" layoutInCell="1" allowOverlap="1" relativeHeight="28">
                <wp:simplePos x="0" y="0"/>
                <wp:positionH relativeFrom="column">
                  <wp:posOffset>0</wp:posOffset>
                </wp:positionH>
                <wp:positionV relativeFrom="paragraph">
                  <wp:posOffset>85725</wp:posOffset>
                </wp:positionV>
                <wp:extent cx="5714365" cy="365760"/>
                <wp:effectExtent l="1270" t="635" r="0" b="635"/>
                <wp:wrapNone/>
                <wp:docPr id="25" name="Rectangle: Rounded Corners 48"/>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Python, powershell, bash, Windows 10, Debian, LLM (IA)</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Python, powershell, bash, Windows 10, Debian, LLM (IA)</w:t>
                      </w:r>
                    </w:p>
                  </w:txbxContent>
                </v:textbox>
                <w10:wrap type="none"/>
              </v:roundrect>
            </w:pict>
          </mc:Fallback>
        </mc:AlternateContent>
      </w:r>
    </w:p>
    <w:p>
      <w:pPr>
        <w:pStyle w:val="Normal"/>
        <w:rPr/>
      </w:pPr>
      <w:r>
        <w:rPr/>
        <mc:AlternateContent>
          <mc:Choice Requires="wps">
            <w:drawing>
              <wp:anchor behindDoc="1" distT="0" distB="1905" distL="0" distR="635" simplePos="0" locked="0" layoutInCell="1" allowOverlap="1" relativeHeight="30">
                <wp:simplePos x="0" y="0"/>
                <wp:positionH relativeFrom="column">
                  <wp:posOffset>635</wp:posOffset>
                </wp:positionH>
                <wp:positionV relativeFrom="paragraph">
                  <wp:posOffset>222885</wp:posOffset>
                </wp:positionV>
                <wp:extent cx="5714365" cy="513080"/>
                <wp:effectExtent l="1270" t="635" r="0" b="635"/>
                <wp:wrapNone/>
                <wp:docPr id="26" name="Rectangle: Rounded Corners 49"/>
                <a:graphic xmlns:a="http://schemas.openxmlformats.org/drawingml/2006/main">
                  <a:graphicData uri="http://schemas.microsoft.com/office/word/2010/wordprocessingShape">
                    <wps:wsp>
                      <wps:cNvSpPr/>
                      <wps:spPr>
                        <a:xfrm>
                          <a:off x="0" y="0"/>
                          <a:ext cx="5714280" cy="513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Après mon stage de fin d’études chez STMicroelectronics, j’ai assisté Julien Chandelier sur des projets en Python et LLM local.</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05pt;margin-top:17.55pt;width:449.9pt;height:40.35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Après mon stage de fin d’études chez STMicroelectronics, j’ai assisté Julien Chandelier sur des projets en Python et LLM local.</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ListParagraph"/>
        <w:numPr>
          <w:ilvl w:val="0"/>
          <w:numId w:val="5"/>
        </w:numPr>
        <w:rPr>
          <w:bCs/>
          <w:color w:val="auto"/>
          <w:sz w:val="16"/>
          <w:szCs w:val="16"/>
        </w:rPr>
      </w:pPr>
      <w:r>
        <w:rPr>
          <w:rStyle w:val="Activits"/>
        </w:rPr>
        <w:t>Développement de logiciels en Python</w:t>
      </w:r>
    </w:p>
    <w:p>
      <w:pPr>
        <w:pStyle w:val="ListParagraph"/>
        <w:numPr>
          <w:ilvl w:val="1"/>
          <w:numId w:val="5"/>
        </w:numPr>
        <w:rPr>
          <w:b/>
          <w:bCs/>
          <w:sz w:val="16"/>
          <w:szCs w:val="16"/>
        </w:rPr>
      </w:pPr>
      <w:r>
        <w:rPr>
          <w:rStyle w:val="Texte"/>
        </w:rPr>
        <w:t>Développement et tests d’un outil de parsing sur des noms de fichier.</w:t>
      </w:r>
    </w:p>
    <w:p>
      <w:pPr>
        <w:pStyle w:val="ListParagraph"/>
        <w:numPr>
          <w:ilvl w:val="1"/>
          <w:numId w:val="5"/>
        </w:numPr>
        <w:rPr>
          <w:b/>
          <w:bCs/>
          <w:sz w:val="16"/>
          <w:szCs w:val="16"/>
        </w:rPr>
      </w:pPr>
      <w:r>
        <w:rPr>
          <w:rStyle w:val="Texte"/>
        </w:rPr>
        <w:t>Création d’un logiciel de capture d’image avec interface graphique en Pygame.</w:t>
      </w:r>
    </w:p>
    <w:p>
      <w:pPr>
        <w:pStyle w:val="ListParagraph"/>
        <w:numPr>
          <w:ilvl w:val="1"/>
          <w:numId w:val="5"/>
        </w:numPr>
        <w:rPr>
          <w:b/>
          <w:bCs/>
          <w:sz w:val="16"/>
          <w:szCs w:val="16"/>
        </w:rPr>
      </w:pPr>
      <w:r>
        <w:rPr>
          <w:rStyle w:val="Texte"/>
        </w:rPr>
        <w:t>2 logiciels documenté</w:t>
      </w:r>
      <w:r>
        <w:rPr>
          <w:rStyle w:val="Texte"/>
        </w:rPr>
        <w:t>s</w:t>
      </w:r>
      <w:r>
        <w:rPr>
          <w:rStyle w:val="Texte"/>
        </w:rPr>
        <w:t xml:space="preserve"> et fonctionnant sur différents systèmes d’exploitation.</w:t>
      </w:r>
    </w:p>
    <w:p>
      <w:pPr>
        <w:pStyle w:val="ListParagraph"/>
        <w:numPr>
          <w:ilvl w:val="1"/>
          <w:numId w:val="5"/>
        </w:numPr>
        <w:rPr>
          <w:b/>
          <w:bCs/>
          <w:sz w:val="16"/>
          <w:szCs w:val="16"/>
        </w:rPr>
      </w:pPr>
      <w:r>
        <w:rPr>
          <w:rStyle w:val="Texte"/>
        </w:rPr>
        <w:t>15</w:t>
      </w:r>
      <w:r>
        <w:rPr>
          <w:rStyle w:val="Texte"/>
        </w:rPr>
        <w:t xml:space="preserve"> heures</w:t>
      </w:r>
      <w:r>
        <w:rPr>
          <w:rStyle w:val="Texte"/>
          <w:b/>
          <w:bCs/>
          <w:sz w:val="16"/>
          <w:szCs w:val="16"/>
        </w:rPr>
        <w:t xml:space="preserve"> </w:t>
      </w:r>
    </w:p>
    <w:p>
      <w:pPr>
        <w:pStyle w:val="ListParagraph"/>
        <w:numPr>
          <w:ilvl w:val="0"/>
          <w:numId w:val="0"/>
        </w:numPr>
        <w:ind w:hanging="0" w:start="0"/>
        <w:rPr/>
      </w:pPr>
      <w:r>
        <w:rPr/>
      </w:r>
    </w:p>
    <w:p>
      <w:pPr>
        <w:pStyle w:val="Normal"/>
        <w:jc w:val="center"/>
        <w:rPr/>
      </w:pPr>
      <w:r>
        <w:rPr>
          <w:rStyle w:val="Style51"/>
        </w:rPr>
        <w:t>Membre du groupe de travail cybersécurité – Association Alt- à Pessac</w:t>
      </w:r>
    </w:p>
    <w:p>
      <w:pPr>
        <w:pStyle w:val="Normal"/>
        <w:rPr/>
      </w:pPr>
      <w:r>
        <w:rPr/>
        <mc:AlternateContent>
          <mc:Choice Requires="wps">
            <w:drawing>
              <wp:anchor behindDoc="1" distT="0" distB="0" distL="0" distR="635" simplePos="0" locked="0" layoutInCell="1" allowOverlap="1" relativeHeight="50">
                <wp:simplePos x="0" y="0"/>
                <wp:positionH relativeFrom="column">
                  <wp:posOffset>0</wp:posOffset>
                </wp:positionH>
                <wp:positionV relativeFrom="paragraph">
                  <wp:posOffset>85725</wp:posOffset>
                </wp:positionV>
                <wp:extent cx="5714365" cy="365760"/>
                <wp:effectExtent l="1270" t="635" r="0" b="635"/>
                <wp:wrapNone/>
                <wp:docPr id="27" name="Rectangle: Rounded Corners 55"/>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Android, Windows 10, Mac OS, Bitwarden (gestionnaire de mots de passe)</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Android, Windows 10, Mac OS, Bitwarden (gestionnaire de mots de passe)</w:t>
                      </w:r>
                    </w:p>
                  </w:txbxContent>
                </v:textbox>
                <w10:wrap type="none"/>
              </v:roundrect>
            </w:pict>
          </mc:Fallback>
        </mc:AlternateContent>
      </w:r>
    </w:p>
    <w:p>
      <w:pPr>
        <w:pStyle w:val="Normal"/>
        <w:rPr/>
      </w:pPr>
      <w:r>
        <w:rPr/>
        <mc:AlternateContent>
          <mc:Choice Requires="wps">
            <w:drawing>
              <wp:anchor behindDoc="1" distT="0" distB="1905" distL="0" distR="635" simplePos="0" locked="0" layoutInCell="1" allowOverlap="1" relativeHeight="16">
                <wp:simplePos x="0" y="0"/>
                <wp:positionH relativeFrom="column">
                  <wp:posOffset>635</wp:posOffset>
                </wp:positionH>
                <wp:positionV relativeFrom="paragraph">
                  <wp:posOffset>222885</wp:posOffset>
                </wp:positionV>
                <wp:extent cx="5714365" cy="513080"/>
                <wp:effectExtent l="1270" t="635" r="0" b="635"/>
                <wp:wrapNone/>
                <wp:docPr id="28" name="Rectangle: Rounded Corners 56"/>
                <a:graphic xmlns:a="http://schemas.openxmlformats.org/drawingml/2006/main">
                  <a:graphicData uri="http://schemas.microsoft.com/office/word/2010/wordprocessingShape">
                    <wps:wsp>
                      <wps:cNvSpPr/>
                      <wps:spPr>
                        <a:xfrm>
                          <a:off x="0" y="0"/>
                          <a:ext cx="5714280" cy="513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670110937"/>
                              </w:sdtPr>
                              <w:sdtContent>
                                <w:r>
                                  <w:rPr>
                                    <w:rStyle w:val="Style41"/>
                                    <w:bCs/>
                                    <w:spacing w:val="20"/>
                                    <w:szCs w:val="20"/>
                                  </w:rPr>
                                </w:r>
                                <w:r>
                                  <w:rPr>
                                    <w:rStyle w:val="Style41"/>
                                    <w:bCs/>
                                    <w:spacing w:val="20"/>
                                    <w:szCs w:val="20"/>
                                  </w:rPr>
                                  <w:t>Durant mon année de césure (année scolaire 2022 – 2023), j’ai été co-vice président de l’asso Alt- et mené le groupe de travail cybersécurité.</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05pt;margin-top:17.55pt;width:449.9pt;height:40.35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670110937"/>
                        </w:sdtPr>
                        <w:sdtContent>
                          <w:r>
                            <w:rPr>
                              <w:rStyle w:val="Style41"/>
                              <w:bCs/>
                              <w:spacing w:val="20"/>
                              <w:szCs w:val="20"/>
                            </w:rPr>
                          </w:r>
                          <w:r>
                            <w:rPr>
                              <w:rStyle w:val="Style41"/>
                              <w:bCs/>
                              <w:spacing w:val="20"/>
                              <w:szCs w:val="20"/>
                            </w:rPr>
                            <w:t>Durant mon année de césure (année scolaire 2022 – 2023), j’ai été co-vice président de l’asso Alt- et mené le groupe de travail cybersécurité.</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ListParagraph"/>
        <w:numPr>
          <w:ilvl w:val="0"/>
          <w:numId w:val="5"/>
        </w:numPr>
        <w:rPr>
          <w:bCs/>
          <w:color w:val="auto"/>
          <w:sz w:val="16"/>
          <w:szCs w:val="16"/>
        </w:rPr>
      </w:pPr>
      <w:r>
        <w:rPr>
          <w:rStyle w:val="Activits"/>
        </w:rPr>
        <w:t>Sensibilisation à la sécurité informatique</w:t>
      </w:r>
    </w:p>
    <w:p>
      <w:pPr>
        <w:pStyle w:val="ListParagraph"/>
        <w:numPr>
          <w:ilvl w:val="1"/>
          <w:numId w:val="5"/>
        </w:numPr>
        <w:rPr>
          <w:b/>
          <w:bCs/>
          <w:sz w:val="16"/>
          <w:szCs w:val="16"/>
        </w:rPr>
      </w:pPr>
      <w:sdt>
        <w:sdtPr>
          <w:alias w:val="Description tâches"/>
          <w:tag w:val="Description tâches"/>
          <w:id w:val="1348221165"/>
          <w:text/>
        </w:sdtPr>
        <w:sdtContent>
          <w:r>
            <w:rPr>
              <w:rStyle w:val="Texte"/>
            </w:rPr>
          </w:r>
          <w:r>
            <w:rPr>
              <w:rStyle w:val="Texte"/>
            </w:rPr>
            <w:t>Avec les membres de l’association, nous avons migré les identifiants et fichiers sensibles de l’association sur des instances du gestionnaire de secrets Bitwarden.</w:t>
          </w:r>
          <w:r>
            <w:rPr/>
          </w:r>
        </w:sdtContent>
      </w:sdt>
    </w:p>
    <w:p>
      <w:pPr>
        <w:pStyle w:val="ListParagraph"/>
        <w:numPr>
          <w:ilvl w:val="1"/>
          <w:numId w:val="5"/>
        </w:numPr>
        <w:rPr>
          <w:b/>
          <w:bCs/>
          <w:sz w:val="16"/>
          <w:szCs w:val="16"/>
        </w:rPr>
      </w:pPr>
      <w:r>
        <w:rPr>
          <w:rStyle w:val="Texte"/>
        </w:rPr>
        <w:t>Création de sauvegardes, sensibilisation des membres du Conseil d’Administration.</w:t>
      </w:r>
    </w:p>
    <w:p>
      <w:pPr>
        <w:pStyle w:val="ListParagraph"/>
        <w:numPr>
          <w:ilvl w:val="1"/>
          <w:numId w:val="5"/>
        </w:numPr>
        <w:rPr>
          <w:b/>
          <w:bCs/>
          <w:sz w:val="16"/>
          <w:szCs w:val="16"/>
        </w:rPr>
      </w:pPr>
      <w:r>
        <w:rPr>
          <w:rStyle w:val="Texte"/>
        </w:rPr>
        <w:t>25</w:t>
      </w:r>
      <w:r>
        <w:rPr>
          <w:rStyle w:val="Texte"/>
        </w:rPr>
        <w:t xml:space="preserve"> heures</w:t>
      </w:r>
    </w:p>
    <w:p>
      <w:pPr>
        <w:pStyle w:val="ListParagraph"/>
        <w:ind w:hanging="0" w:start="0"/>
        <w:rPr/>
      </w:pPr>
      <w:r>
        <w:rPr/>
      </w:r>
    </w:p>
    <w:p>
      <w:pPr>
        <w:pStyle w:val="ListParagraph"/>
        <w:ind w:hanging="0" w:start="0"/>
        <w:rPr/>
      </w:pPr>
      <w:r>
        <w:rPr/>
      </w:r>
      <w:r>
        <w:br w:type="page"/>
      </w:r>
    </w:p>
    <w:p>
      <w:pPr>
        <w:pStyle w:val="ListParagraph"/>
        <w:ind w:hanging="0" w:start="0"/>
        <w:rPr/>
      </w:pPr>
      <w:r>
        <w:rPr/>
      </w:r>
    </w:p>
    <w:p>
      <w:pPr>
        <w:pStyle w:val="Normal"/>
        <w:jc w:val="center"/>
        <w:rPr/>
      </w:pPr>
      <w:r>
        <w:rPr>
          <w:rStyle w:val="Style51"/>
        </w:rPr>
        <w:t xml:space="preserve">Jeu de codage Leek </w:t>
      </w:r>
      <w:r>
        <w:rPr>
          <w:rStyle w:val="Style51"/>
        </w:rPr>
        <w:t>W</w:t>
      </w:r>
      <w:r>
        <w:rPr>
          <w:rStyle w:val="Style51"/>
        </w:rPr>
        <w:t>ars</w:t>
      </w:r>
    </w:p>
    <w:p>
      <w:pPr>
        <w:pStyle w:val="Normal"/>
        <w:rPr/>
      </w:pPr>
      <w:r>
        <w:rPr/>
        <mc:AlternateContent>
          <mc:Choice Requires="wps">
            <w:drawing>
              <wp:anchor behindDoc="1" distT="0" distB="0" distL="0" distR="635" simplePos="0" locked="0" layoutInCell="1" allowOverlap="1" relativeHeight="18">
                <wp:simplePos x="0" y="0"/>
                <wp:positionH relativeFrom="column">
                  <wp:posOffset>0</wp:posOffset>
                </wp:positionH>
                <wp:positionV relativeFrom="paragraph">
                  <wp:posOffset>85725</wp:posOffset>
                </wp:positionV>
                <wp:extent cx="5714365" cy="365760"/>
                <wp:effectExtent l="1270" t="635" r="0" b="635"/>
                <wp:wrapNone/>
                <wp:docPr id="29" name="Rectangle: Rounded Corners 57"/>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Leekscript (ressemble au Java</w:t>
                            </w:r>
                            <w:r>
                              <w:rPr>
                                <w:b/>
                                <w:color w:val="F1F1F2"/>
                                <w:sz w:val="20"/>
                              </w:rPr>
                              <w:t>Script</w:t>
                            </w:r>
                            <w:r>
                              <w:rPr>
                                <w:b/>
                                <w:color w:val="F1F1F2"/>
                                <w:sz w:val="20"/>
                              </w:rPr>
                              <w:t>), algorithmes gloutons</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Leekscript (ressemble au Java</w:t>
                      </w:r>
                      <w:r>
                        <w:rPr>
                          <w:b/>
                          <w:color w:val="F1F1F2"/>
                          <w:sz w:val="20"/>
                        </w:rPr>
                        <w:t>Script</w:t>
                      </w:r>
                      <w:r>
                        <w:rPr>
                          <w:b/>
                          <w:color w:val="F1F1F2"/>
                          <w:sz w:val="20"/>
                        </w:rPr>
                        <w:t>), algorithmes gloutons</w:t>
                      </w:r>
                    </w:p>
                  </w:txbxContent>
                </v:textbox>
                <w10:wrap type="none"/>
              </v:roundrect>
            </w:pict>
          </mc:Fallback>
        </mc:AlternateContent>
      </w:r>
    </w:p>
    <w:p>
      <w:pPr>
        <w:pStyle w:val="Normal"/>
        <w:rPr/>
      </w:pPr>
      <w:r>
        <w:rPr/>
        <mc:AlternateContent>
          <mc:Choice Requires="wps">
            <w:drawing>
              <wp:anchor behindDoc="1" distT="0" distB="1905" distL="0" distR="635" simplePos="0" locked="0" layoutInCell="1" allowOverlap="1" relativeHeight="20">
                <wp:simplePos x="0" y="0"/>
                <wp:positionH relativeFrom="column">
                  <wp:posOffset>635</wp:posOffset>
                </wp:positionH>
                <wp:positionV relativeFrom="paragraph">
                  <wp:posOffset>222885</wp:posOffset>
                </wp:positionV>
                <wp:extent cx="5714365" cy="513080"/>
                <wp:effectExtent l="1270" t="635" r="0" b="635"/>
                <wp:wrapNone/>
                <wp:docPr id="30" name="Rectangle: Rounded Corners 58"/>
                <a:graphic xmlns:a="http://schemas.openxmlformats.org/drawingml/2006/main">
                  <a:graphicData uri="http://schemas.microsoft.com/office/word/2010/wordprocessingShape">
                    <wps:wsp>
                      <wps:cNvSpPr/>
                      <wps:spPr>
                        <a:xfrm>
                          <a:off x="0" y="0"/>
                          <a:ext cx="5714280" cy="513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1709020181"/>
                              </w:sdtPr>
                              <w:sdtContent>
                                <w:r>
                                  <w:rPr>
                                    <w:rStyle w:val="Style41"/>
                                  </w:rPr>
                                </w:r>
                                <w:r>
                                  <w:rPr>
                                    <w:rStyle w:val="Style41"/>
                                  </w:rPr>
                                  <w:t>Un ami de master m’a initié à jeu de combat et programmation. Il faut programmer son poireau pour gérer divers combats avec un nombre limité de calculs.</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05pt;margin-top:17.55pt;width:449.9pt;height:40.35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1709020181"/>
                        </w:sdtPr>
                        <w:sdtContent>
                          <w:r>
                            <w:rPr>
                              <w:rStyle w:val="Style41"/>
                            </w:rPr>
                          </w:r>
                          <w:r>
                            <w:rPr>
                              <w:rStyle w:val="Style41"/>
                            </w:rPr>
                            <w:t>Un ami de master m’a initié à jeu de combat et programmation. Il faut programmer son poireau pour gérer divers combats avec un nombre limité de calculs.</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ListParagraph"/>
        <w:numPr>
          <w:ilvl w:val="0"/>
          <w:numId w:val="5"/>
        </w:numPr>
        <w:rPr>
          <w:bCs/>
          <w:color w:val="auto"/>
          <w:sz w:val="16"/>
          <w:szCs w:val="16"/>
        </w:rPr>
      </w:pPr>
      <w:r>
        <w:rPr>
          <w:rStyle w:val="Activits"/>
        </w:rPr>
        <w:t>Codage de poireaux</w:t>
      </w:r>
    </w:p>
    <w:p>
      <w:pPr>
        <w:pStyle w:val="ListParagraph"/>
        <w:numPr>
          <w:ilvl w:val="1"/>
          <w:numId w:val="5"/>
        </w:numPr>
        <w:rPr>
          <w:b/>
          <w:bCs/>
          <w:sz w:val="16"/>
          <w:szCs w:val="16"/>
        </w:rPr>
      </w:pPr>
      <w:sdt>
        <w:sdtPr>
          <w:alias w:val="Description tâches"/>
          <w:tag w:val="Description tâches"/>
          <w:id w:val="1939716683"/>
          <w:text/>
        </w:sdtPr>
        <w:sdtContent>
          <w:r>
            <w:rPr>
              <w:rStyle w:val="Texte"/>
            </w:rPr>
          </w:r>
          <w:r>
            <w:rPr>
              <w:rStyle w:val="Texte"/>
            </w:rPr>
            <w:t>Les challenges rencontrés sont parfois difficiles : sac à dos, voyageur de commerce...</w:t>
          </w:r>
          <w:r>
            <w:rPr/>
          </w:r>
        </w:sdtContent>
      </w:sdt>
    </w:p>
    <w:p>
      <w:pPr>
        <w:pStyle w:val="ListParagraph"/>
        <w:numPr>
          <w:ilvl w:val="1"/>
          <w:numId w:val="5"/>
        </w:numPr>
        <w:rPr>
          <w:b/>
          <w:bCs/>
          <w:sz w:val="16"/>
          <w:szCs w:val="16"/>
        </w:rPr>
      </w:pPr>
      <w:sdt>
        <w:sdtPr>
          <w:alias w:val="Description tâches"/>
          <w:tag w:val="Description tâches"/>
          <w:id w:val="1939716683"/>
          <w:text/>
        </w:sdtPr>
        <w:sdtContent>
          <w:r>
            <w:rPr>
              <w:rStyle w:val="Texte"/>
            </w:rPr>
          </w:r>
          <w:r>
            <w:rPr>
              <w:rStyle w:val="Texte"/>
            </w:rPr>
            <w:t>Création d’algorithmes pour choisir une suite d’action parmi un énorme ensemble.</w:t>
          </w:r>
          <w:r>
            <w:rPr/>
          </w:r>
        </w:sdtContent>
      </w:sdt>
      <w:r>
        <w:rPr>
          <w:rStyle w:val="Texte"/>
          <w:b/>
          <w:bCs/>
          <w:sz w:val="16"/>
          <w:szCs w:val="16"/>
        </w:rPr>
        <w:t xml:space="preserve"> </w:t>
      </w:r>
    </w:p>
    <w:p>
      <w:pPr>
        <w:pStyle w:val="ListParagraph"/>
        <w:numPr>
          <w:ilvl w:val="1"/>
          <w:numId w:val="5"/>
        </w:numPr>
        <w:rPr>
          <w:b/>
          <w:bCs/>
          <w:sz w:val="16"/>
          <w:szCs w:val="16"/>
        </w:rPr>
      </w:pPr>
      <w:r>
        <w:rPr>
          <w:rStyle w:val="Texte"/>
        </w:rPr>
        <w:t>1000 heures dont une majorité en conception, implémentation et tests.</w:t>
      </w:r>
    </w:p>
    <w:p>
      <w:pPr>
        <w:pStyle w:val="Normal"/>
        <w:rPr/>
      </w:pPr>
      <w:r>
        <w:rPr/>
      </w:r>
    </w:p>
    <w:p>
      <w:pPr>
        <w:pStyle w:val="Normal"/>
        <w:jc w:val="center"/>
        <w:rPr/>
      </w:pPr>
      <w:r>
        <w:rPr>
          <w:rStyle w:val="Style51"/>
        </w:rPr>
        <w:t>Parallélisation</w:t>
      </w:r>
    </w:p>
    <w:p>
      <w:pPr>
        <w:pStyle w:val="Normal"/>
        <w:rPr/>
      </w:pPr>
      <w:r>
        <w:rPr/>
        <mc:AlternateContent>
          <mc:Choice Requires="wps">
            <w:drawing>
              <wp:anchor behindDoc="1" distT="0" distB="0" distL="0" distR="635" simplePos="0" locked="0" layoutInCell="1" allowOverlap="1" relativeHeight="22">
                <wp:simplePos x="0" y="0"/>
                <wp:positionH relativeFrom="column">
                  <wp:posOffset>0</wp:posOffset>
                </wp:positionH>
                <wp:positionV relativeFrom="paragraph">
                  <wp:posOffset>85725</wp:posOffset>
                </wp:positionV>
                <wp:extent cx="5714365" cy="365760"/>
                <wp:effectExtent l="1270" t="635" r="0" b="635"/>
                <wp:wrapNone/>
                <wp:docPr id="31" name="Rectangle: Rounded Corners 1"/>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 xml:space="preserve">Parallélisation : C (OpenMP, OpenCL) / Python (concurrent.futures), </w:t>
                            </w:r>
                            <w:r>
                              <w:rPr>
                                <w:b/>
                                <w:color w:val="F1F1F2"/>
                                <w:sz w:val="20"/>
                              </w:rPr>
                              <w:t>Sage, numpy, pandas</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 xml:space="preserve">Parallélisation : C (OpenMP, OpenCL) / Python (concurrent.futures), </w:t>
                      </w:r>
                      <w:r>
                        <w:rPr>
                          <w:b/>
                          <w:color w:val="F1F1F2"/>
                          <w:sz w:val="20"/>
                        </w:rPr>
                        <w:t>Sage, numpy, pandas</w:t>
                      </w:r>
                    </w:p>
                  </w:txbxContent>
                </v:textbox>
                <w10:wrap type="none"/>
              </v:roundrect>
            </w:pict>
          </mc:Fallback>
        </mc:AlternateContent>
      </w:r>
    </w:p>
    <w:p>
      <w:pPr>
        <w:pStyle w:val="Normal"/>
        <w:rPr/>
      </w:pPr>
      <w:r>
        <w:rPr/>
        <mc:AlternateContent>
          <mc:Choice Requires="wps">
            <w:drawing>
              <wp:anchor behindDoc="1" distT="0" distB="1905" distL="0" distR="635" simplePos="0" locked="0" layoutInCell="1" allowOverlap="1" relativeHeight="24">
                <wp:simplePos x="0" y="0"/>
                <wp:positionH relativeFrom="column">
                  <wp:posOffset>635</wp:posOffset>
                </wp:positionH>
                <wp:positionV relativeFrom="paragraph">
                  <wp:posOffset>222885</wp:posOffset>
                </wp:positionV>
                <wp:extent cx="5714365" cy="513080"/>
                <wp:effectExtent l="1270" t="635" r="0" b="635"/>
                <wp:wrapNone/>
                <wp:docPr id="32" name="Rectangle: Rounded Corners 2"/>
                <a:graphic xmlns:a="http://schemas.openxmlformats.org/drawingml/2006/main">
                  <a:graphicData uri="http://schemas.microsoft.com/office/word/2010/wordprocessingShape">
                    <wps:wsp>
                      <wps:cNvSpPr/>
                      <wps:spPr>
                        <a:xfrm>
                          <a:off x="0" y="0"/>
                          <a:ext cx="5714280" cy="513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w:t>
                                </w:r>
                                <w:r>
                                  <w:rPr>
                                    <w:rStyle w:val="Style41"/>
                                    <w:bCs/>
                                    <w:spacing w:val="20"/>
                                    <w:szCs w:val="20"/>
                                  </w:rPr>
                                  <w:t>près certains projets en cours, j’ai eu envie d’</w:t>
                                </w:r>
                                <w:r>
                                  <w:rPr>
                                    <w:rStyle w:val="Style41"/>
                                    <w:bCs/>
                                    <w:spacing w:val="20"/>
                                    <w:szCs w:val="20"/>
                                  </w:rPr>
                                  <w:t>améliorer les performances de mes programmes.</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05pt;margin-top:17.55pt;width:449.9pt;height:40.35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w:t>
                          </w:r>
                          <w:r>
                            <w:rPr>
                              <w:rStyle w:val="Style41"/>
                              <w:bCs/>
                              <w:spacing w:val="20"/>
                              <w:szCs w:val="20"/>
                            </w:rPr>
                            <w:t>près certains projets en cours, j’ai eu envie d’</w:t>
                          </w:r>
                          <w:r>
                            <w:rPr>
                              <w:rStyle w:val="Style41"/>
                              <w:bCs/>
                              <w:spacing w:val="20"/>
                              <w:szCs w:val="20"/>
                            </w:rPr>
                            <w:t>améliorer les performances de mes programmes.</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ListParagraph"/>
        <w:numPr>
          <w:ilvl w:val="0"/>
          <w:numId w:val="5"/>
        </w:numPr>
        <w:rPr>
          <w:bCs/>
          <w:color w:val="auto"/>
          <w:sz w:val="16"/>
          <w:szCs w:val="16"/>
        </w:rPr>
      </w:pPr>
      <w:r>
        <w:rPr>
          <w:rStyle w:val="Activits"/>
        </w:rPr>
        <w:t>Calcul parallèle</w:t>
      </w:r>
    </w:p>
    <w:p>
      <w:pPr>
        <w:pStyle w:val="ListParagraph"/>
        <w:numPr>
          <w:ilvl w:val="1"/>
          <w:numId w:val="5"/>
        </w:numPr>
        <w:rPr>
          <w:b/>
          <w:bCs/>
          <w:sz w:val="16"/>
          <w:szCs w:val="16"/>
        </w:rPr>
      </w:pPr>
      <w:r>
        <w:rPr>
          <w:rStyle w:val="Texte"/>
        </w:rPr>
        <w:t>Parallélisation hybride CPU + GPU d’un programme C de simulation d’écoulement</w:t>
      </w:r>
    </w:p>
    <w:p>
      <w:pPr>
        <w:pStyle w:val="ListParagraph"/>
        <w:numPr>
          <w:ilvl w:val="2"/>
          <w:numId w:val="5"/>
        </w:numPr>
        <w:rPr>
          <w:b/>
          <w:bCs/>
          <w:sz w:val="16"/>
          <w:szCs w:val="16"/>
        </w:rPr>
      </w:pPr>
      <w:r>
        <w:rPr>
          <w:rStyle w:val="Texte"/>
        </w:rPr>
        <w:t>Le programme est ralenti par la plus lente unité de calcul : pas intéressant</w:t>
      </w:r>
    </w:p>
    <w:p>
      <w:pPr>
        <w:pStyle w:val="ListParagraph"/>
        <w:numPr>
          <w:ilvl w:val="1"/>
          <w:numId w:val="5"/>
        </w:numPr>
        <w:rPr>
          <w:b/>
          <w:bCs/>
          <w:sz w:val="16"/>
          <w:szCs w:val="16"/>
        </w:rPr>
      </w:pPr>
      <w:r>
        <w:rPr>
          <w:rStyle w:val="Texte"/>
        </w:rPr>
        <w:t xml:space="preserve">Parallélisation </w:t>
      </w:r>
      <w:r>
        <w:rPr>
          <w:rStyle w:val="Texte"/>
        </w:rPr>
        <w:t>d’une attaque par faute sur AES (SCA) en Python</w:t>
      </w:r>
    </w:p>
    <w:p>
      <w:pPr>
        <w:pStyle w:val="ListParagraph"/>
        <w:numPr>
          <w:ilvl w:val="2"/>
          <w:numId w:val="5"/>
        </w:numPr>
        <w:rPr>
          <w:b/>
          <w:bCs/>
          <w:sz w:val="16"/>
          <w:szCs w:val="16"/>
        </w:rPr>
      </w:pPr>
      <w:r>
        <w:rPr>
          <w:rStyle w:val="Texte"/>
        </w:rPr>
        <w:t>Résultat : l’</w:t>
      </w:r>
      <w:r>
        <w:rPr>
          <w:rStyle w:val="Texte"/>
        </w:rPr>
        <w:t>attaque</w:t>
      </w:r>
      <w:r>
        <w:rPr>
          <w:rStyle w:val="Texte"/>
        </w:rPr>
        <w:t xml:space="preserve"> va </w:t>
      </w:r>
      <w:r>
        <w:rPr>
          <w:rStyle w:val="Texte"/>
        </w:rPr>
        <w:t>environ</w:t>
      </w:r>
      <w:r>
        <w:rPr>
          <w:rStyle w:val="Texte"/>
        </w:rPr>
        <w:t xml:space="preserve"> 8 fois plus vite avec 16 cœurs</w:t>
      </w:r>
    </w:p>
    <w:p>
      <w:pPr>
        <w:pStyle w:val="ListParagraph"/>
        <w:numPr>
          <w:ilvl w:val="1"/>
          <w:numId w:val="5"/>
        </w:numPr>
        <w:rPr>
          <w:b/>
          <w:bCs/>
          <w:sz w:val="16"/>
          <w:szCs w:val="16"/>
        </w:rPr>
      </w:pPr>
      <w:r>
        <w:rPr>
          <w:rStyle w:val="Texte"/>
        </w:rPr>
        <w:t xml:space="preserve">~ </w:t>
      </w:r>
      <w:r>
        <w:rPr>
          <w:rStyle w:val="Texte"/>
        </w:rPr>
        <w:t>30</w:t>
      </w:r>
      <w:r>
        <w:rPr>
          <w:rStyle w:val="Texte"/>
        </w:rPr>
        <w:t xml:space="preserve"> heures au total</w:t>
      </w:r>
    </w:p>
    <w:p>
      <w:pPr>
        <w:pStyle w:val="ListParagraph"/>
        <w:rPr>
          <w:b/>
          <w:bCs/>
          <w:sz w:val="16"/>
          <w:szCs w:val="16"/>
        </w:rPr>
      </w:pPr>
      <w:r>
        <w:rPr/>
      </w:r>
    </w:p>
    <w:p>
      <w:pPr>
        <w:pStyle w:val="ListParagraph"/>
        <w:rPr>
          <w:b/>
          <w:bCs/>
          <w:sz w:val="16"/>
          <w:szCs w:val="16"/>
        </w:rPr>
      </w:pPr>
      <w:r>
        <w:rPr/>
      </w:r>
    </w:p>
    <w:p>
      <w:pPr>
        <w:pStyle w:val="Normal"/>
        <w:jc w:val="center"/>
        <w:rPr/>
      </w:pPr>
      <w:r>
        <w:rPr>
          <w:rStyle w:val="Style51"/>
        </w:rPr>
        <w:t>Refactorisation de code</w:t>
      </w:r>
    </w:p>
    <w:p>
      <w:pPr>
        <w:pStyle w:val="Normal"/>
        <w:rPr/>
      </w:pPr>
      <w:r>
        <w:rPr/>
        <mc:AlternateContent>
          <mc:Choice Requires="wps">
            <w:drawing>
              <wp:anchor behindDoc="1" distT="0" distB="0" distL="0" distR="635" simplePos="0" locked="0" layoutInCell="1" allowOverlap="1" relativeHeight="35">
                <wp:simplePos x="0" y="0"/>
                <wp:positionH relativeFrom="column">
                  <wp:posOffset>0</wp:posOffset>
                </wp:positionH>
                <wp:positionV relativeFrom="paragraph">
                  <wp:posOffset>85725</wp:posOffset>
                </wp:positionV>
                <wp:extent cx="5714365" cy="365760"/>
                <wp:effectExtent l="1270" t="635" r="0" b="635"/>
                <wp:wrapNone/>
                <wp:docPr id="33" name="Rectangle: Rounded Corners 3"/>
                <a:graphic xmlns:a="http://schemas.openxmlformats.org/drawingml/2006/main">
                  <a:graphicData uri="http://schemas.microsoft.com/office/word/2010/wordprocessingShape">
                    <wps:wsp>
                      <wps:cNvSpPr/>
                      <wps:spPr>
                        <a:xfrm>
                          <a:off x="0" y="0"/>
                          <a:ext cx="5714280" cy="365760"/>
                        </a:xfrm>
                        <a:prstGeom prst="roundRect">
                          <a:avLst>
                            <a:gd name="adj" fmla="val 16667"/>
                          </a:avLst>
                        </a:prstGeom>
                        <a:solidFill>
                          <a:srgbClr val="e90649"/>
                        </a:solidFill>
                        <a:ln w="12600">
                          <a:noFill/>
                        </a:ln>
                      </wps:spPr>
                      <wps:style>
                        <a:lnRef idx="0"/>
                        <a:fillRef idx="0"/>
                        <a:effectRef idx="0"/>
                        <a:fontRef idx="minor"/>
                      </wps:style>
                      <wps:txbx>
                        <w:txbxContent>
                          <w:p>
                            <w:pPr>
                              <w:pStyle w:val="FrameContents"/>
                              <w:spacing w:before="0" w:after="0"/>
                              <w:rPr>
                                <w:b/>
                                <w:color w:val="F1F1F2"/>
                                <w:sz w:val="20"/>
                              </w:rPr>
                            </w:pPr>
                            <w:r>
                              <w:rPr>
                                <w:b/>
                                <w:color w:val="F1F1F2"/>
                                <w:sz w:val="20"/>
                              </w:rPr>
                              <w:t xml:space="preserve">Java, Junit5, </w:t>
                            </w:r>
                            <w:r>
                              <w:rPr>
                                <w:b/>
                                <w:color w:val="F1F1F2"/>
                                <w:sz w:val="20"/>
                              </w:rPr>
                              <w:t>design patterns</w:t>
                            </w:r>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e90649" stroked="f" o:allowincell="f" style="position:absolute;margin-left:0pt;margin-top:6.75pt;width:449.9pt;height:28.75pt;mso-wrap-style:square;v-text-anchor:middle">
                <v:fill o:detectmouseclick="t" type="solid" color2="#16f9b6"/>
                <v:stroke color="#3465a4" weight="12600" joinstyle="miter" endcap="flat"/>
                <v:textbox>
                  <w:txbxContent>
                    <w:p>
                      <w:pPr>
                        <w:pStyle w:val="FrameContents"/>
                        <w:spacing w:before="0" w:after="0"/>
                        <w:rPr>
                          <w:b/>
                          <w:color w:val="F1F1F2"/>
                          <w:sz w:val="20"/>
                        </w:rPr>
                      </w:pPr>
                      <w:r>
                        <w:rPr>
                          <w:b/>
                          <w:color w:val="F1F1F2"/>
                          <w:sz w:val="20"/>
                        </w:rPr>
                        <w:t xml:space="preserve">Java, Junit5, </w:t>
                      </w:r>
                      <w:r>
                        <w:rPr>
                          <w:b/>
                          <w:color w:val="F1F1F2"/>
                          <w:sz w:val="20"/>
                        </w:rPr>
                        <w:t>design patterns</w:t>
                      </w:r>
                    </w:p>
                  </w:txbxContent>
                </v:textbox>
                <w10:wrap type="none"/>
              </v:roundrect>
            </w:pict>
          </mc:Fallback>
        </mc:AlternateContent>
      </w:r>
    </w:p>
    <w:p>
      <w:pPr>
        <w:pStyle w:val="Normal"/>
        <w:rPr/>
      </w:pPr>
      <w:r>
        <w:rPr/>
        <mc:AlternateContent>
          <mc:Choice Requires="wps">
            <w:drawing>
              <wp:anchor behindDoc="1" distT="0" distB="1905" distL="0" distR="635" simplePos="0" locked="0" layoutInCell="1" allowOverlap="1" relativeHeight="37">
                <wp:simplePos x="0" y="0"/>
                <wp:positionH relativeFrom="column">
                  <wp:posOffset>635</wp:posOffset>
                </wp:positionH>
                <wp:positionV relativeFrom="paragraph">
                  <wp:posOffset>222885</wp:posOffset>
                </wp:positionV>
                <wp:extent cx="5714365" cy="513080"/>
                <wp:effectExtent l="1270" t="635" r="0" b="635"/>
                <wp:wrapNone/>
                <wp:docPr id="34" name="Rectangle: Rounded Corners 4"/>
                <a:graphic xmlns:a="http://schemas.openxmlformats.org/drawingml/2006/main">
                  <a:graphicData uri="http://schemas.microsoft.com/office/word/2010/wordprocessingShape">
                    <wps:wsp>
                      <wps:cNvSpPr/>
                      <wps:spPr>
                        <a:xfrm>
                          <a:off x="0" y="0"/>
                          <a:ext cx="5714280" cy="513000"/>
                        </a:xfrm>
                        <a:prstGeom prst="roundRect">
                          <a:avLst>
                            <a:gd name="adj" fmla="val 16667"/>
                          </a:avLst>
                        </a:prstGeom>
                        <a:solidFill>
                          <a:srgbClr val="f1f1f2"/>
                        </a:solidFill>
                        <a:ln w="12600">
                          <a:noFill/>
                        </a:ln>
                      </wps:spPr>
                      <wps:style>
                        <a:lnRef idx="0"/>
                        <a:fillRef idx="0"/>
                        <a:effectRef idx="0"/>
                        <a:fontRef idx="minor"/>
                      </wps:style>
                      <wps:txb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w:t>
                                </w:r>
                                <w:r>
                                  <w:rPr>
                                    <w:rStyle w:val="Style41"/>
                                    <w:bCs/>
                                    <w:spacing w:val="20"/>
                                    <w:szCs w:val="20"/>
                                  </w:rPr>
                                  <w:t xml:space="preserve">près </w:t>
                                </w:r>
                                <w:r>
                                  <w:rPr>
                                    <w:rStyle w:val="Style41"/>
                                    <w:bCs/>
                                    <w:spacing w:val="20"/>
                                    <w:szCs w:val="20"/>
                                  </w:rPr>
                                  <w:t>un projet de cours où la lisibilité du code étant médiocre et les tests étaient réalisés manuellement, j’ai voulu l’améliorer.</w:t>
                                </w:r>
                                <w:r>
                                  <w:rPr/>
                                </w:r>
                              </w:sdtContent>
                            </w:sdt>
                          </w:p>
                        </w:txbxContent>
                      </wps:txbx>
                      <wps:bodyPr anchor="ctr">
                        <a:noAutofit/>
                      </wps:bodyPr>
                    </wps:wsp>
                  </a:graphicData>
                </a:graphic>
              </wp:anchor>
            </w:drawing>
          </mc:Choice>
          <mc:Fallback>
            <w:pict>
              <v:roundrect id="shape_0" path="l-2147483642,-2147483642l-2147483631,-2147483630l-2147483641,0l-2147483642,-2147483642l-2147483629,-2147483628l-2147483632,-2147483640l-2147483642,-2147483642xe" fillcolor="#f1f1f2" stroked="f" o:allowincell="f" style="position:absolute;margin-left:0.05pt;margin-top:17.55pt;width:449.9pt;height:40.35pt;mso-wrap-style:square;v-text-anchor:middle">
                <v:fill o:detectmouseclick="t" type="solid" color2="#0e0e0d"/>
                <v:stroke color="#3465a4" weight="12600" joinstyle="miter" endcap="flat"/>
                <v:textbox>
                  <w:txbxContent>
                    <w:p>
                      <w:pPr>
                        <w:pStyle w:val="FrameContents"/>
                        <w:spacing w:before="0" w:after="160"/>
                        <w:rPr/>
                      </w:pPr>
                      <w:r>
                        <w:rPr>
                          <w:rFonts w:ascii="Century Gothic" w:hAnsi="Century Gothic"/>
                          <w:b/>
                          <w:bCs/>
                          <w:color w:val="E90649"/>
                          <w:sz w:val="20"/>
                          <w:szCs w:val="20"/>
                        </w:rPr>
                        <w:t>Contexte</w:t>
                      </w:r>
                      <w:r>
                        <w:rPr>
                          <w:rFonts w:ascii="Century Gothic" w:hAnsi="Century Gothic"/>
                          <w:b/>
                          <w:bCs/>
                          <w:color w:val="E90649"/>
                          <w:spacing w:val="20"/>
                          <w:sz w:val="20"/>
                          <w:szCs w:val="20"/>
                        </w:rPr>
                        <w:t> : </w:t>
                      </w:r>
                      <w:sdt>
                        <w:sdtPr>
                          <w:alias w:val="Contexte"/>
                          <w:tag w:val="Contexte"/>
                          <w:id w:val="-494187493"/>
                        </w:sdtPr>
                        <w:sdtContent>
                          <w:r>
                            <w:rPr>
                              <w:rStyle w:val="Style41"/>
                              <w:bCs/>
                              <w:spacing w:val="20"/>
                              <w:szCs w:val="20"/>
                            </w:rPr>
                          </w:r>
                          <w:r>
                            <w:rPr>
                              <w:rStyle w:val="Style41"/>
                              <w:bCs/>
                              <w:spacing w:val="20"/>
                              <w:szCs w:val="20"/>
                            </w:rPr>
                            <w:t>A</w:t>
                          </w:r>
                          <w:r>
                            <w:rPr>
                              <w:rStyle w:val="Style41"/>
                              <w:bCs/>
                              <w:spacing w:val="20"/>
                              <w:szCs w:val="20"/>
                            </w:rPr>
                            <w:t xml:space="preserve">près </w:t>
                          </w:r>
                          <w:r>
                            <w:rPr>
                              <w:rStyle w:val="Style41"/>
                              <w:bCs/>
                              <w:spacing w:val="20"/>
                              <w:szCs w:val="20"/>
                            </w:rPr>
                            <w:t>un projet de cours où la lisibilité du code étant médiocre et les tests étaient réalisés manuellement, j’ai voulu l’améliorer.</w:t>
                          </w:r>
                          <w:r>
                            <w:rPr/>
                          </w:r>
                        </w:sdtContent>
                      </w:sdt>
                    </w:p>
                  </w:txbxContent>
                </v:textbox>
                <w10:wrap type="none"/>
              </v:roundrect>
            </w:pict>
          </mc:Fallback>
        </mc:AlternateContent>
      </w:r>
    </w:p>
    <w:p>
      <w:pPr>
        <w:pStyle w:val="Normal"/>
        <w:rPr/>
      </w:pPr>
      <w:r>
        <w:rPr/>
      </w:r>
    </w:p>
    <w:p>
      <w:pPr>
        <w:pStyle w:val="Normal"/>
        <w:rPr>
          <w:rFonts w:ascii="Century Gothic" w:hAnsi="Century Gothic"/>
          <w:b/>
          <w:bCs/>
          <w:color w:val="E90649"/>
          <w:sz w:val="20"/>
          <w:szCs w:val="20"/>
        </w:rPr>
      </w:pPr>
      <w:r>
        <w:rPr>
          <w:rFonts w:ascii="Century Gothic" w:hAnsi="Century Gothic"/>
          <w:b/>
          <w:bCs/>
          <w:color w:val="E90649"/>
          <w:sz w:val="20"/>
          <w:szCs w:val="20"/>
        </w:rPr>
      </w:r>
    </w:p>
    <w:p>
      <w:pPr>
        <w:pStyle w:val="ListParagraph"/>
        <w:numPr>
          <w:ilvl w:val="0"/>
          <w:numId w:val="5"/>
        </w:numPr>
        <w:rPr>
          <w:bCs/>
          <w:color w:val="auto"/>
          <w:sz w:val="16"/>
          <w:szCs w:val="16"/>
        </w:rPr>
      </w:pPr>
      <w:r>
        <w:rPr>
          <w:rStyle w:val="Activits"/>
        </w:rPr>
        <w:t>Refactorisation</w:t>
      </w:r>
    </w:p>
    <w:p>
      <w:pPr>
        <w:pStyle w:val="ListParagraph"/>
        <w:numPr>
          <w:ilvl w:val="1"/>
          <w:numId w:val="5"/>
        </w:numPr>
        <w:rPr>
          <w:b/>
          <w:bCs/>
          <w:sz w:val="16"/>
          <w:szCs w:val="16"/>
        </w:rPr>
      </w:pPr>
      <w:r>
        <w:rPr>
          <w:rStyle w:val="Texte"/>
        </w:rPr>
        <w:t>Modification du code</w:t>
      </w:r>
      <w:r>
        <w:rPr>
          <w:rStyle w:val="Texte"/>
        </w:rPr>
        <w:t xml:space="preserve"> d’un gestionnaire de restaurant en Java pour améliorer le cache. </w:t>
      </w:r>
    </w:p>
    <w:p>
      <w:pPr>
        <w:pStyle w:val="ListParagraph"/>
        <w:numPr>
          <w:ilvl w:val="1"/>
          <w:numId w:val="5"/>
        </w:numPr>
        <w:rPr>
          <w:b/>
          <w:bCs/>
          <w:sz w:val="16"/>
          <w:szCs w:val="16"/>
        </w:rPr>
      </w:pPr>
      <w:r>
        <w:rPr>
          <w:rStyle w:val="Texte"/>
        </w:rPr>
        <w:t>I</w:t>
      </w:r>
      <w:r>
        <w:rPr>
          <w:rStyle w:val="Texte"/>
        </w:rPr>
        <w:t>ntégr</w:t>
      </w:r>
      <w:r>
        <w:rPr>
          <w:rStyle w:val="Texte"/>
        </w:rPr>
        <w:t>ation de</w:t>
      </w:r>
      <w:r>
        <w:rPr>
          <w:rStyle w:val="Texte"/>
        </w:rPr>
        <w:t xml:space="preserve"> la gestion</w:t>
      </w:r>
      <w:r>
        <w:rPr>
          <w:rStyle w:val="Texte"/>
        </w:rPr>
        <w:t xml:space="preserve"> des exception, ajout de tests </w:t>
      </w:r>
      <w:r>
        <w:rPr>
          <w:rStyle w:val="Texte"/>
        </w:rPr>
        <w:t>unitaire avec</w:t>
      </w:r>
      <w:r>
        <w:rPr>
          <w:rStyle w:val="Texte"/>
        </w:rPr>
        <w:t xml:space="preserve"> Junit5</w:t>
      </w:r>
      <w:r>
        <w:rPr>
          <w:rStyle w:val="Texte"/>
        </w:rPr>
        <w:t xml:space="preserve"> </w:t>
      </w:r>
    </w:p>
    <w:p>
      <w:pPr>
        <w:pStyle w:val="ListParagraph"/>
        <w:numPr>
          <w:ilvl w:val="1"/>
          <w:numId w:val="5"/>
        </w:numPr>
        <w:rPr>
          <w:b/>
          <w:bCs/>
          <w:sz w:val="16"/>
          <w:szCs w:val="16"/>
        </w:rPr>
      </w:pPr>
      <w:r>
        <w:rPr>
          <w:rStyle w:val="Texte"/>
        </w:rPr>
        <w:t>5</w:t>
      </w:r>
      <w:r>
        <w:rPr>
          <w:rStyle w:val="Texte"/>
        </w:rPr>
        <w:t xml:space="preserve"> heures au total</w:t>
      </w:r>
    </w:p>
    <w:p>
      <w:pPr>
        <w:pStyle w:val="ListParagraph"/>
        <w:spacing w:before="0" w:after="160"/>
        <w:ind w:hanging="0" w:start="0"/>
        <w:contextualSpacing/>
        <w:rPr/>
      </w:pPr>
      <w:r>
        <w:rPr/>
      </w:r>
    </w:p>
    <w:sectPr>
      <w:headerReference w:type="default" r:id="rId12"/>
      <w:headerReference w:type="first" r:id="rId13"/>
      <w:footerReference w:type="default" r:id="rId14"/>
      <w:footerReference w:type="first" r:id="rId15"/>
      <w:type w:val="nextPage"/>
      <w:pgSz w:w="11906" w:h="16838"/>
      <w:pgMar w:left="1417" w:right="1417" w:gutter="0" w:header="397" w:top="1417" w:footer="34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entury Gothic">
    <w:charset w:val="00" w:characterSet="windows-1252"/>
    <w:family w:val="swiss"/>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Calibri">
    <w:charset w:val="00" w:characterSet="windows-1252"/>
    <w:family w:val="swiss"/>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72" w:type="dxa"/>
        <w:start w:w="115" w:type="dxa"/>
        <w:bottom w:w="72" w:type="dxa"/>
        <w:end w:w="115" w:type="dxa"/>
      </w:tblCellMar>
    </w:tblPr>
    <w:tblGrid>
      <w:gridCol w:w="8375"/>
      <w:gridCol w:w="697"/>
    </w:tblGrid>
    <w:tr>
      <w:trPr>
        <w:trHeight w:val="205" w:hRule="atLeast"/>
      </w:trPr>
      <w:tc>
        <w:tcPr>
          <w:tcW w:w="8375" w:type="dxa"/>
          <w:tcBorders>
            <w:top w:val="single" w:sz="4" w:space="0" w:color="767A7D"/>
          </w:tcBorders>
        </w:tcPr>
        <w:p>
          <w:pPr>
            <w:pStyle w:val="Normal"/>
            <w:tabs>
              <w:tab w:val="clear" w:pos="708"/>
              <w:tab w:val="left" w:pos="2016" w:leader="none"/>
              <w:tab w:val="left" w:pos="4651" w:leader="none"/>
              <w:tab w:val="right" w:pos="9052" w:leader="none"/>
            </w:tabs>
            <w:spacing w:before="0" w:after="0"/>
            <w:ind w:hanging="0"/>
            <w:rPr>
              <w:rFonts w:ascii="Century Gothic" w:hAnsi="Century Gothic"/>
              <w:color w:themeColor="light1" w:themeShade="80" w:val="808080"/>
            </w:rPr>
          </w:pPr>
          <w:r>
            <w:rPr>
              <w:rFonts w:ascii="Century Gothic" w:hAnsi="Century Gothic"/>
              <w:color w:themeColor="light1" w:themeShade="80" w:val="808080"/>
            </w:rPr>
            <w:t>S</w:t>
          </w:r>
          <w:r>
            <w:rPr>
              <w:rFonts w:ascii="Century Gothic" w:hAnsi="Century Gothic"/>
              <w:color w:themeColor="light1" w:themeShade="80" w:val="808080"/>
            </w:rPr>
            <w:t xml:space="preserve">OLUTEC Toulouse </w:t>
          </w:r>
        </w:p>
      </w:tc>
      <w:tc>
        <w:tcPr>
          <w:tcW w:w="697" w:type="dxa"/>
          <w:tcBorders>
            <w:top w:val="single" w:sz="4" w:space="0" w:color="ED7D31"/>
          </w:tcBorders>
          <w:shd w:fill="E90649" w:val="clear"/>
        </w:tcPr>
        <w:p>
          <w:pPr>
            <w:pStyle w:val="Header"/>
            <w:jc w:val="end"/>
            <w:rPr>
              <w:color w:themeColor="light1" w:val="FFFFFF"/>
            </w:rPr>
          </w:pPr>
          <w:r>
            <w:rPr>
              <w:b/>
              <w:bCs/>
              <w:color w:themeColor="light1" w:val="FFFFFF"/>
              <w:sz w:val="24"/>
              <w:szCs w:val="24"/>
            </w:rPr>
            <w:fldChar w:fldCharType="begin"/>
          </w:r>
          <w:r>
            <w:rPr>
              <w:b/>
              <w:bCs/>
              <w:color w:themeColor="light1" w:val="FFFFFF"/>
              <w:sz w:val="24"/>
              <w:szCs w:val="24"/>
            </w:rPr>
            <w:instrText xml:space="preserve"> PAGE </w:instrText>
          </w:r>
          <w:r>
            <w:rPr>
              <w:b/>
              <w:bCs/>
              <w:color w:themeColor="light1" w:val="FFFFFF"/>
              <w:sz w:val="24"/>
              <w:szCs w:val="24"/>
            </w:rPr>
            <w:fldChar w:fldCharType="separate"/>
          </w:r>
          <w:r>
            <w:rPr>
              <w:b/>
              <w:bCs/>
              <w:color w:themeColor="light1" w:val="FFFFFF"/>
              <w:sz w:val="24"/>
              <w:szCs w:val="24"/>
            </w:rPr>
            <w:t>6</w:t>
          </w:r>
          <w:r>
            <w:rPr>
              <w:b/>
              <w:bCs/>
              <w:color w:themeColor="light1" w:val="FFFFFF"/>
              <w:sz w:val="24"/>
              <w:szCs w:val="24"/>
            </w:rPr>
            <w:fldChar w:fldCharType="end"/>
          </w:r>
          <w:r>
            <w:rPr>
              <w:color w:themeColor="light1" w:val="FFFFFF"/>
            </w:rPr>
            <w:t xml:space="preserve"> </w:t>
          </w:r>
          <w:r>
            <w:rPr>
              <w:color w:themeColor="light1" w:val="FFFFFF"/>
            </w:rPr>
            <w:t xml:space="preserve">/ </w:t>
          </w:r>
          <w:r>
            <w:rPr>
              <w:b/>
              <w:bCs/>
              <w:color w:themeColor="light1" w:val="FFFFFF"/>
              <w:sz w:val="24"/>
              <w:szCs w:val="24"/>
            </w:rPr>
            <w:fldChar w:fldCharType="begin"/>
          </w:r>
          <w:r>
            <w:rPr>
              <w:b/>
              <w:bCs/>
              <w:color w:themeColor="light1" w:val="FFFFFF"/>
              <w:sz w:val="24"/>
              <w:szCs w:val="24"/>
            </w:rPr>
            <w:instrText xml:space="preserve"> NUMPAGES </w:instrText>
          </w:r>
          <w:r>
            <w:rPr>
              <w:b/>
              <w:bCs/>
              <w:color w:themeColor="light1" w:val="FFFFFF"/>
              <w:sz w:val="24"/>
              <w:szCs w:val="24"/>
            </w:rPr>
            <w:fldChar w:fldCharType="separate"/>
          </w:r>
          <w:r>
            <w:rPr>
              <w:b/>
              <w:bCs/>
              <w:color w:themeColor="light1" w:val="FFFFFF"/>
              <w:sz w:val="24"/>
              <w:szCs w:val="24"/>
            </w:rPr>
            <w:t>6</w:t>
          </w:r>
          <w:r>
            <w:rPr>
              <w:b/>
              <w:bCs/>
              <w:color w:themeColor="light1" w:val="FFFFFF"/>
              <w:sz w:val="24"/>
              <w:szCs w:val="24"/>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00" w:type="dxa"/>
      <w:jc w:val="center"/>
      <w:tblInd w:w="0" w:type="dxa"/>
      <w:tblLayout w:type="fixed"/>
      <w:tblCellMar>
        <w:top w:w="0" w:type="dxa"/>
        <w:start w:w="108" w:type="dxa"/>
        <w:bottom w:w="0" w:type="dxa"/>
        <w:end w:w="108" w:type="dxa"/>
      </w:tblCellMar>
    </w:tblPr>
    <w:tblGrid>
      <w:gridCol w:w="2160"/>
      <w:gridCol w:w="4140"/>
      <w:gridCol w:w="1800"/>
      <w:gridCol w:w="1800"/>
    </w:tblGrid>
    <w:tr>
      <w:trPr/>
      <w:tc>
        <w:tcPr>
          <w:tcW w:w="2160" w:type="dxa"/>
          <w:tcBorders>
            <w:end w:val="single" w:sz="4" w:space="0" w:color="808080"/>
          </w:tcBorders>
        </w:tcPr>
        <w:p>
          <w:pPr>
            <w:pStyle w:val="Footer"/>
            <w:widowControl/>
            <w:spacing w:before="0" w:after="0"/>
            <w:jc w:val="start"/>
            <w:rPr>
              <w:rFonts w:ascii="Century Gothic" w:hAnsi="Century Gothic"/>
              <w:color w:val="767A7D"/>
            </w:rPr>
          </w:pPr>
          <w:r>
            <w:rPr>
              <w:rFonts w:eastAsia="Calibri" w:cs="Arial" w:ascii="Century Gothic" w:hAnsi="Century Gothic"/>
              <w:color w:val="767A7D"/>
              <w:kern w:val="0"/>
              <w:sz w:val="22"/>
              <w:szCs w:val="22"/>
              <w:lang w:val="fr-FR" w:eastAsia="en-US" w:bidi="ar-SA"/>
            </w:rPr>
            <w:t>SOLUTEC Toulouse</w:t>
          </w:r>
        </w:p>
      </w:tc>
      <w:tc>
        <w:tcPr>
          <w:tcW w:w="4140" w:type="dxa"/>
          <w:tcBorders>
            <w:start w:val="single" w:sz="4" w:space="0" w:color="808080"/>
            <w:end w:val="single" w:sz="4" w:space="0" w:color="808080"/>
          </w:tcBorders>
        </w:tcPr>
        <w:p>
          <w:pPr>
            <w:pStyle w:val="Footer"/>
            <w:widowControl/>
            <w:spacing w:before="0" w:after="0"/>
            <w:jc w:val="start"/>
            <w:rPr>
              <w:rFonts w:ascii="Century Gothic" w:hAnsi="Century Gothic"/>
              <w:color w:val="767A7D"/>
            </w:rPr>
          </w:pPr>
          <w:r>
            <w:rPr>
              <w:rFonts w:eastAsia="Calibri" w:cs="Arial" w:ascii="Century Gothic" w:hAnsi="Century Gothic"/>
              <w:color w:val="767A7D"/>
              <w:kern w:val="0"/>
              <w:sz w:val="22"/>
              <w:szCs w:val="22"/>
              <w:lang w:val="fr-FR" w:eastAsia="en-US" w:bidi="ar-SA"/>
            </w:rPr>
            <w:t>Des compétences &amp; de la proximité</w:t>
          </w:r>
        </w:p>
      </w:tc>
      <w:tc>
        <w:tcPr>
          <w:tcW w:w="1800" w:type="dxa"/>
          <w:tcBorders>
            <w:start w:val="single" w:sz="4" w:space="0" w:color="808080"/>
            <w:end w:val="single" w:sz="4" w:space="0" w:color="808080"/>
          </w:tcBorders>
        </w:tcPr>
        <w:p>
          <w:pPr>
            <w:pStyle w:val="Footer"/>
            <w:widowControl/>
            <w:spacing w:before="0" w:after="0"/>
            <w:jc w:val="start"/>
            <w:rPr>
              <w:rFonts w:ascii="Century Gothic" w:hAnsi="Century Gothic"/>
              <w:color w:val="767A7D"/>
            </w:rPr>
          </w:pPr>
          <w:r>
            <w:rPr>
              <w:rFonts w:eastAsia="Calibri" w:cs="Arial" w:ascii="Century Gothic" w:hAnsi="Century Gothic"/>
              <w:color w:val="767A7D"/>
              <w:kern w:val="0"/>
              <w:sz w:val="22"/>
              <w:szCs w:val="22"/>
              <w:lang w:val="fr-FR" w:eastAsia="en-US" w:bidi="ar-SA"/>
            </w:rPr>
            <w:t>04 78 64 32 92</w:t>
          </w:r>
        </w:p>
      </w:tc>
      <w:tc>
        <w:tcPr>
          <w:tcW w:w="1800" w:type="dxa"/>
          <w:tcBorders>
            <w:start w:val="single" w:sz="4" w:space="0" w:color="808080"/>
          </w:tcBorders>
        </w:tcPr>
        <w:p>
          <w:pPr>
            <w:pStyle w:val="Footer"/>
            <w:widowControl/>
            <w:spacing w:before="0" w:after="0"/>
            <w:jc w:val="center"/>
            <w:rPr>
              <w:rFonts w:ascii="Century Gothic" w:hAnsi="Century Gothic"/>
              <w:color w:val="767A7D"/>
            </w:rPr>
          </w:pPr>
          <w:r>
            <w:rPr>
              <w:rFonts w:eastAsia="Calibri" w:cs="Arial" w:ascii="Century Gothic" w:hAnsi="Century Gothic"/>
              <w:color w:val="767A7D"/>
              <w:kern w:val="0"/>
              <w:sz w:val="22"/>
              <w:szCs w:val="22"/>
              <w:lang w:val="fr-FR" w:eastAsia="en-US" w:bidi="ar-SA"/>
            </w:rPr>
            <w:t>solutec.fr</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4300" distR="114300" simplePos="0" locked="0" layoutInCell="0" allowOverlap="1" relativeHeight="10">
              <wp:simplePos x="0" y="0"/>
              <wp:positionH relativeFrom="column">
                <wp:posOffset>-914400</wp:posOffset>
              </wp:positionH>
              <wp:positionV relativeFrom="paragraph">
                <wp:posOffset>79375</wp:posOffset>
              </wp:positionV>
              <wp:extent cx="7562850" cy="361950"/>
              <wp:effectExtent l="0" t="0" r="0" b="0"/>
              <wp:wrapSquare wrapText="bothSides"/>
              <wp:docPr id="35" name="Rectangle 34"/>
              <a:graphic xmlns:a="http://schemas.openxmlformats.org/drawingml/2006/main">
                <a:graphicData uri="http://schemas.microsoft.com/office/word/2010/wordprocessingShape">
                  <wps:wsp>
                    <wps:cNvSpPr/>
                    <wps:spPr>
                      <a:xfrm>
                        <a:off x="0" y="0"/>
                        <a:ext cx="7562880" cy="361800"/>
                      </a:xfrm>
                      <a:prstGeom prst="rect">
                        <a:avLst/>
                      </a:prstGeom>
                      <a:solidFill>
                        <a:srgbClr val="e40649"/>
                      </a:solidFill>
                      <a:ln w="12600">
                        <a:noFill/>
                      </a:ln>
                    </wps:spPr>
                    <wps:style>
                      <a:lnRef idx="0"/>
                      <a:fillRef idx="0"/>
                      <a:effectRef idx="0"/>
                      <a:fontRef idx="minor"/>
                    </wps:style>
                    <wps:txbx>
                      <w:txbxContent>
                        <w:p>
                          <w:pPr>
                            <w:pStyle w:val="FrameContents"/>
                            <w:spacing w:before="0" w:after="160"/>
                            <w:jc w:val="center"/>
                            <w:rPr>
                              <w:b/>
                              <w:sz w:val="28"/>
                            </w:rPr>
                          </w:pPr>
                          <w:r>
                            <w:rPr>
                              <w:b/>
                              <w:color w:val="FFFFFF"/>
                              <w:sz w:val="28"/>
                            </w:rPr>
                            <w:t>EXPERIENCES DETAILLEES</w:t>
                          </w:r>
                        </w:p>
                      </w:txbxContent>
                    </wps:txbx>
                    <wps:bodyPr anchor="ctr">
                      <a:noAutofit/>
                    </wps:bodyPr>
                  </wps:wsp>
                </a:graphicData>
              </a:graphic>
            </wp:anchor>
          </w:drawing>
        </mc:Choice>
        <mc:Fallback>
          <w:pict>
            <v:rect id="shape_0" fillcolor="#e40649" stroked="f" o:allowincell="f" style="position:absolute;margin-left:-72pt;margin-top:6.25pt;width:595.45pt;height:28.45pt;mso-wrap-style:square;v-text-anchor:middle">
              <v:fill o:detectmouseclick="t" type="solid" color2="#1bf9b6"/>
              <v:stroke color="#3465a4" weight="12600" joinstyle="miter" endcap="flat"/>
              <v:textbox>
                <w:txbxContent>
                  <w:p>
                    <w:pPr>
                      <w:pStyle w:val="FrameContents"/>
                      <w:spacing w:before="0" w:after="160"/>
                      <w:jc w:val="center"/>
                      <w:rPr>
                        <w:b/>
                        <w:sz w:val="28"/>
                      </w:rPr>
                    </w:pPr>
                    <w:r>
                      <w:rPr>
                        <w:b/>
                        <w:color w:val="FFFFFF"/>
                        <w:sz w:val="28"/>
                      </w:rPr>
                      <w:t>EXPERIENCES DETAILLEES</w:t>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color w:val="E90649"/>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color w:val="E90649"/>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85" w:hanging="360"/>
      </w:pPr>
      <w:rPr>
        <w:rFonts w:ascii="Wingdings" w:hAnsi="Wingdings" w:cs="Wingdings" w:hint="default"/>
        <w:color w:val="E90649"/>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b/>
        <w:bCs w:val="false"/>
        <w:color w:val="E80649"/>
        <w:sz w:val="24"/>
        <w:szCs w:val="24"/>
      </w:rPr>
    </w:lvl>
    <w:lvl w:ilvl="1">
      <w:start w:val="1"/>
      <w:numFmt w:val="bullet"/>
      <w:lvlText w:val=""/>
      <w:lvlJc w:val="start"/>
      <w:pPr>
        <w:tabs>
          <w:tab w:val="num" w:pos="0"/>
        </w:tabs>
        <w:ind w:start="1440" w:hanging="360"/>
      </w:pPr>
      <w:rPr>
        <w:rFonts w:ascii="Wingdings" w:hAnsi="Wingdings" w:cs="Wingdings" w:hint="default"/>
        <w:color w:val="767A7D"/>
        <w:sz w:val="20"/>
        <w:szCs w:val="20"/>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86" w:hanging="360"/>
      </w:pPr>
      <w:rPr>
        <w:rFonts w:ascii="Wingdings" w:hAnsi="Wingdings" w:cs="Wingdings" w:hint="default"/>
        <w:color w:val="E90649"/>
      </w:rPr>
    </w:lvl>
    <w:lvl w:ilvl="1">
      <w:start w:val="1"/>
      <w:numFmt w:val="bullet"/>
      <w:lvlText w:val="o"/>
      <w:lvlJc w:val="start"/>
      <w:pPr>
        <w:tabs>
          <w:tab w:val="num" w:pos="0"/>
        </w:tabs>
        <w:ind w:start="1506" w:hanging="360"/>
      </w:pPr>
      <w:rPr>
        <w:rFonts w:ascii="Courier New" w:hAnsi="Courier New" w:cs="Courier New" w:hint="default"/>
      </w:rPr>
    </w:lvl>
    <w:lvl w:ilvl="2">
      <w:start w:val="1"/>
      <w:numFmt w:val="bullet"/>
      <w:lvlText w:val=""/>
      <w:lvlJc w:val="start"/>
      <w:pPr>
        <w:tabs>
          <w:tab w:val="num" w:pos="0"/>
        </w:tabs>
        <w:ind w:start="2226" w:hanging="360"/>
      </w:pPr>
      <w:rPr>
        <w:rFonts w:ascii="Wingdings" w:hAnsi="Wingdings" w:cs="Wingdings" w:hint="default"/>
      </w:rPr>
    </w:lvl>
    <w:lvl w:ilvl="3">
      <w:start w:val="1"/>
      <w:numFmt w:val="bullet"/>
      <w:lvlText w:val=""/>
      <w:lvlJc w:val="start"/>
      <w:pPr>
        <w:tabs>
          <w:tab w:val="num" w:pos="0"/>
        </w:tabs>
        <w:ind w:start="2946" w:hanging="360"/>
      </w:pPr>
      <w:rPr>
        <w:rFonts w:ascii="Symbol" w:hAnsi="Symbol" w:cs="Symbol" w:hint="default"/>
      </w:rPr>
    </w:lvl>
    <w:lvl w:ilvl="4">
      <w:start w:val="1"/>
      <w:numFmt w:val="bullet"/>
      <w:lvlText w:val="o"/>
      <w:lvlJc w:val="start"/>
      <w:pPr>
        <w:tabs>
          <w:tab w:val="num" w:pos="0"/>
        </w:tabs>
        <w:ind w:start="3666" w:hanging="360"/>
      </w:pPr>
      <w:rPr>
        <w:rFonts w:ascii="Courier New" w:hAnsi="Courier New" w:cs="Courier New" w:hint="default"/>
      </w:rPr>
    </w:lvl>
    <w:lvl w:ilvl="5">
      <w:start w:val="1"/>
      <w:numFmt w:val="bullet"/>
      <w:lvlText w:val=""/>
      <w:lvlJc w:val="start"/>
      <w:pPr>
        <w:tabs>
          <w:tab w:val="num" w:pos="0"/>
        </w:tabs>
        <w:ind w:start="4386" w:hanging="360"/>
      </w:pPr>
      <w:rPr>
        <w:rFonts w:ascii="Wingdings" w:hAnsi="Wingdings" w:cs="Wingdings" w:hint="default"/>
      </w:rPr>
    </w:lvl>
    <w:lvl w:ilvl="6">
      <w:start w:val="1"/>
      <w:numFmt w:val="bullet"/>
      <w:lvlText w:val=""/>
      <w:lvlJc w:val="start"/>
      <w:pPr>
        <w:tabs>
          <w:tab w:val="num" w:pos="0"/>
        </w:tabs>
        <w:ind w:start="5106" w:hanging="360"/>
      </w:pPr>
      <w:rPr>
        <w:rFonts w:ascii="Symbol" w:hAnsi="Symbol" w:cs="Symbol" w:hint="default"/>
      </w:rPr>
    </w:lvl>
    <w:lvl w:ilvl="7">
      <w:start w:val="1"/>
      <w:numFmt w:val="bullet"/>
      <w:lvlText w:val="o"/>
      <w:lvlJc w:val="start"/>
      <w:pPr>
        <w:tabs>
          <w:tab w:val="num" w:pos="0"/>
        </w:tabs>
        <w:ind w:start="5826" w:hanging="360"/>
      </w:pPr>
      <w:rPr>
        <w:rFonts w:ascii="Courier New" w:hAnsi="Courier New" w:cs="Courier New" w:hint="default"/>
      </w:rPr>
    </w:lvl>
    <w:lvl w:ilvl="8">
      <w:start w:val="1"/>
      <w:numFmt w:val="bullet"/>
      <w:lvlText w:val=""/>
      <w:lvlJc w:val="start"/>
      <w:pPr>
        <w:tabs>
          <w:tab w:val="num" w:pos="0"/>
        </w:tabs>
        <w:ind w:start="6546"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Arial"/>
      <w:color w:val="auto"/>
      <w:kern w:val="0"/>
      <w:sz w:val="22"/>
      <w:szCs w:val="22"/>
      <w:lang w:val="fr-FR" w:eastAsia="en-US" w:bidi="ar-SA"/>
    </w:rPr>
  </w:style>
  <w:style w:type="paragraph" w:styleId="Heading2">
    <w:name w:val="heading 2"/>
    <w:basedOn w:val="Normal"/>
    <w:next w:val="Normal"/>
    <w:link w:val="Titre2Car"/>
    <w:qFormat/>
    <w:pPr>
      <w:keepNext w:val="true"/>
      <w:keepLines/>
      <w:numPr>
        <w:ilvl w:val="0"/>
        <w:numId w:val="0"/>
      </w:numPr>
      <w:spacing w:before="40" w:after="0"/>
      <w:outlineLvl w:val="1"/>
    </w:pPr>
    <w:rPr>
      <w:rFonts w:ascii="Calibri Light" w:hAnsi="Calibri Light" w:eastAsia="游ゴシック Light" w:cs="Times New Roman"/>
      <w:color w:themeColor="accent1" w:themeShade="bf" w:val="2F5496"/>
      <w:sz w:val="26"/>
      <w:szCs w:val="26"/>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TitreDDC">
    <w:name w:val="Titre DDC"/>
    <w:basedOn w:val="DefaultParagraphFont"/>
    <w:qFormat/>
    <w:rPr>
      <w:rFonts w:ascii="Century Gothic" w:hAnsi="Century Gothic"/>
      <w:b/>
      <w:color w:themeColor="light1" w:val="FFFFFF"/>
      <w:sz w:val="44"/>
    </w:rPr>
  </w:style>
  <w:style w:type="character" w:styleId="Trigramme">
    <w:name w:val="Trigramme"/>
    <w:basedOn w:val="DefaultParagraphFont"/>
    <w:qFormat/>
    <w:rPr>
      <w:rFonts w:ascii="Century Gothic" w:hAnsi="Century Gothic"/>
      <w:b/>
      <w:color w:themeColor="light1" w:val="FFFFFF"/>
      <w:sz w:val="28"/>
    </w:rPr>
  </w:style>
  <w:style w:type="character" w:styleId="Datededisponibilit">
    <w:name w:val="Date de  disponibilité"/>
    <w:basedOn w:val="DefaultParagraphFont"/>
    <w:qFormat/>
    <w:rPr>
      <w:b/>
      <w:color w:val="767A7D"/>
      <w:sz w:val="24"/>
    </w:rPr>
  </w:style>
  <w:style w:type="character" w:styleId="Texte">
    <w:name w:val="Texte"/>
    <w:basedOn w:val="DefaultParagraphFont"/>
    <w:qFormat/>
    <w:rPr>
      <w:rFonts w:ascii="Century Gothic" w:hAnsi="Century Gothic"/>
      <w:color w:val="auto"/>
      <w:sz w:val="20"/>
    </w:rPr>
  </w:style>
  <w:style w:type="character" w:styleId="TitreCatgorie">
    <w:name w:val="Titre Catégorie"/>
    <w:basedOn w:val="DefaultParagraphFont"/>
    <w:qFormat/>
    <w:rPr>
      <w:rFonts w:ascii="Century Gothic" w:hAnsi="Century Gothic"/>
      <w:b/>
      <w:caps/>
      <w:color w:val="767A7D"/>
      <w:sz w:val="20"/>
    </w:rPr>
  </w:style>
  <w:style w:type="character" w:styleId="Dates">
    <w:name w:val="Dates"/>
    <w:basedOn w:val="DefaultParagraphFont"/>
    <w:qFormat/>
    <w:rPr>
      <w:rFonts w:ascii="Century Gothic" w:hAnsi="Century Gothic"/>
      <w:color w:val="767A7D"/>
      <w:sz w:val="18"/>
    </w:rPr>
  </w:style>
  <w:style w:type="character" w:styleId="En-tteCar">
    <w:name w:val="En-tête Car"/>
    <w:basedOn w:val="DefaultParagraphFont"/>
    <w:link w:val="Header"/>
    <w:qFormat/>
    <w:rPr/>
  </w:style>
  <w:style w:type="character" w:styleId="PieddepageCar">
    <w:name w:val="Pied de page Car"/>
    <w:basedOn w:val="DefaultParagraphFont"/>
    <w:link w:val="Footer"/>
    <w:qFormat/>
    <w:rPr/>
  </w:style>
  <w:style w:type="character" w:styleId="TitreclientCar">
    <w:name w:val="Titre client Car"/>
    <w:basedOn w:val="Titre2Car"/>
    <w:link w:val="Titreclient"/>
    <w:qFormat/>
    <w:rPr>
      <w:rFonts w:ascii="Century Gothic" w:hAnsi="Century Gothic" w:eastAsia="Tw Cen MT" w:cs="Times New Roman"/>
      <w:b/>
      <w:bCs/>
      <w:color w:themeColor="dark1" w:themeTint="80" w:val="7F7F7F"/>
      <w:spacing w:val="20"/>
      <w:sz w:val="24"/>
      <w:szCs w:val="24"/>
    </w:rPr>
  </w:style>
  <w:style w:type="character" w:styleId="Titre2Car">
    <w:name w:val="Titre 2 Car"/>
    <w:basedOn w:val="DefaultParagraphFont"/>
    <w:link w:val="Heading2"/>
    <w:qFormat/>
    <w:rPr>
      <w:rFonts w:ascii="Calibri Light" w:hAnsi="Calibri Light" w:eastAsia="游ゴシック Light" w:cs="Times New Roman"/>
      <w:color w:themeColor="accent1" w:themeShade="bf" w:val="2F5496"/>
      <w:sz w:val="26"/>
      <w:szCs w:val="26"/>
    </w:rPr>
  </w:style>
  <w:style w:type="character" w:styleId="Style13">
    <w:name w:val="Style1"/>
    <w:basedOn w:val="Dates"/>
    <w:qFormat/>
    <w:rPr>
      <w:rFonts w:ascii="Century Gothic" w:hAnsi="Century Gothic"/>
      <w:smallCaps/>
      <w:color w:val="767A7D"/>
      <w:sz w:val="18"/>
    </w:rPr>
  </w:style>
  <w:style w:type="character" w:styleId="Titrexp">
    <w:name w:val="Titre xp"/>
    <w:basedOn w:val="TitreCatgorie"/>
    <w:qFormat/>
    <w:rPr>
      <w:rFonts w:ascii="Century Gothic" w:hAnsi="Century Gothic"/>
      <w:b/>
      <w:caps/>
      <w:color w:val="767A7D"/>
      <w:sz w:val="32"/>
    </w:rPr>
  </w:style>
  <w:style w:type="character" w:styleId="Style21">
    <w:name w:val="Style2"/>
    <w:basedOn w:val="Titrexp"/>
    <w:qFormat/>
    <w:rPr>
      <w:rFonts w:ascii="Century Gothic" w:hAnsi="Century Gothic"/>
      <w:b/>
      <w:caps/>
      <w:color w:val="767A7D"/>
      <w:sz w:val="32"/>
    </w:rPr>
  </w:style>
  <w:style w:type="character" w:styleId="Style31">
    <w:name w:val="Style3"/>
    <w:basedOn w:val="Titrexp"/>
    <w:qFormat/>
    <w:rPr>
      <w:rFonts w:ascii="Century Gothic" w:hAnsi="Century Gothic"/>
      <w:b/>
      <w:caps w:val="false"/>
      <w:smallCaps w:val="false"/>
      <w:color w:val="767A7D"/>
      <w:sz w:val="32"/>
    </w:rPr>
  </w:style>
  <w:style w:type="character" w:styleId="Contextetechnologique">
    <w:name w:val="Contexte technologique"/>
    <w:basedOn w:val="DefaultParagraphFont"/>
    <w:qFormat/>
    <w:rPr>
      <w:rFonts w:ascii="Calibri" w:hAnsi="Calibri"/>
      <w:b/>
      <w:color w:themeColor="light1" w:val="FFFFFF"/>
      <w:sz w:val="20"/>
    </w:rPr>
  </w:style>
  <w:style w:type="character" w:styleId="Style41">
    <w:name w:val="Style4"/>
    <w:basedOn w:val="Dates"/>
    <w:qFormat/>
    <w:rPr>
      <w:rFonts w:ascii="Century Gothic" w:hAnsi="Century Gothic"/>
      <w:b/>
      <w:color w:val="767A7D"/>
      <w:sz w:val="20"/>
    </w:rPr>
  </w:style>
  <w:style w:type="character" w:styleId="Style51">
    <w:name w:val="Style5"/>
    <w:basedOn w:val="Dates"/>
    <w:qFormat/>
    <w:rPr>
      <w:rFonts w:ascii="Century Gothic" w:hAnsi="Century Gothic"/>
      <w:b/>
      <w:color w:val="767A7D"/>
      <w:sz w:val="24"/>
    </w:rPr>
  </w:style>
  <w:style w:type="character" w:styleId="Activits">
    <w:name w:val="Activités"/>
    <w:basedOn w:val="DefaultParagraphFont"/>
    <w:qFormat/>
    <w:rPr>
      <w:rFonts w:ascii="Century Gothic" w:hAnsi="Century Gothic"/>
      <w:b/>
      <w:color w:val="E80649"/>
      <w:sz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Titreclient">
    <w:name w:val="Titre client"/>
    <w:basedOn w:val="Heading2"/>
    <w:link w:val="TitreclientCar"/>
    <w:qFormat/>
    <w:pPr>
      <w:keepNext w:val="false"/>
      <w:keepLines w:val="false"/>
      <w:pBdr>
        <w:bottom w:val="single" w:sz="8" w:space="1" w:color="C45911"/>
      </w:pBdr>
      <w:spacing w:lineRule="auto" w:line="264" w:before="240" w:after="80"/>
    </w:pPr>
    <w:rPr>
      <w:rFonts w:ascii="Century Gothic" w:hAnsi="Century Gothic" w:eastAsia="Tw Cen MT" w:cs="Times New Roman"/>
      <w:b/>
      <w:bCs/>
      <w:color w:themeColor="dark1" w:themeTint="80" w:val="7F7F7F"/>
      <w:spacing w:val="20"/>
      <w:sz w:val="24"/>
      <w:szCs w:val="24"/>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sv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TEMPLATE DDC</Template>
  <TotalTime>86</TotalTime>
  <Application>LibreOffice/25.8.4.2$Windows_X86_64 LibreOffice_project/290daaa01b999472f0c7a3890eb6a550fd74c6df</Application>
  <AppVersion>15.0000</AppVersion>
  <Pages>6</Pages>
  <Words>1033</Words>
  <Characters>5800</Characters>
  <CharactersWithSpaces>6760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2024-01-19T16:10:00Z</dcterms:created>
  <dc:creator>jmercey-bon@solutec.fr</dc:creator>
  <dc:description/>
  <dc:language>en-US</dc:language>
  <cp:lastModifiedBy/>
  <cp:lastPrinted>2026-01-06T11:56:22Z</cp:lastPrinted>
  <dcterms:modified xsi:type="dcterms:W3CDTF">2026-01-06T11:55:44Z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0x0101007C7273980EAF8A4AB04A4198BBCB7CDC</vt:lpwstr>
  </property>
  <property fmtid="{D5CDD505-2E9C-101B-9397-08002B2CF9AE}" pid="3" name="MSIP_Label_67c4f19f-daf8-4710-809c-c07ade33235e_ActionId">
    <vt:lpwstr>96c6e5eb-2c63-4b1a-8350-9cae7171ac6b</vt:lpwstr>
  </property>
  <property fmtid="{D5CDD505-2E9C-101B-9397-08002B2CF9AE}" pid="4" name="MSIP_Label_67c4f19f-daf8-4710-809c-c07ade33235e_ContentBits">
    <vt:lpwstr>0</vt:lpwstr>
  </property>
  <property fmtid="{D5CDD505-2E9C-101B-9397-08002B2CF9AE}" pid="5" name="MSIP_Label_67c4f19f-daf8-4710-809c-c07ade33235e_Enabled">
    <vt:lpwstr>true</vt:lpwstr>
  </property>
  <property fmtid="{D5CDD505-2E9C-101B-9397-08002B2CF9AE}" pid="6" name="MSIP_Label_67c4f19f-daf8-4710-809c-c07ade33235e_Method">
    <vt:lpwstr>Standard</vt:lpwstr>
  </property>
  <property fmtid="{D5CDD505-2E9C-101B-9397-08002B2CF9AE}" pid="7" name="MSIP_Label_67c4f19f-daf8-4710-809c-c07ade33235e_Name">
    <vt:lpwstr>Interne</vt:lpwstr>
  </property>
  <property fmtid="{D5CDD505-2E9C-101B-9397-08002B2CF9AE}" pid="8" name="MSIP_Label_67c4f19f-daf8-4710-809c-c07ade33235e_SetDate">
    <vt:lpwstr>2023-03-16T10:41:52Z</vt:lpwstr>
  </property>
  <property fmtid="{D5CDD505-2E9C-101B-9397-08002B2CF9AE}" pid="9" name="MSIP_Label_67c4f19f-daf8-4710-809c-c07ade33235e_SiteId">
    <vt:lpwstr>82d49724-d8e8-4ab1-971d-d78f0cb0dbdf</vt:lpwstr>
  </property>
  <property fmtid="{D5CDD505-2E9C-101B-9397-08002B2CF9AE}" pid="10" name="Order">
    <vt:r8>13600</vt:r8>
  </property>
</Properties>
</file>